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06F5" w:rsidRDefault="00E806F5" w:rsidP="00C813E0"/>
    <w:p w:rsidR="00E806F5" w:rsidRDefault="00E806F5" w:rsidP="00DE6A42">
      <w:pPr>
        <w:jc w:val="center"/>
        <w:rPr>
          <w:b/>
          <w:sz w:val="40"/>
          <w:szCs w:val="40"/>
        </w:rPr>
      </w:pPr>
      <w:r w:rsidRPr="002D00F7">
        <w:rPr>
          <w:b/>
          <w:sz w:val="40"/>
          <w:szCs w:val="40"/>
        </w:rPr>
        <w:t>Reprogramming the</w:t>
      </w:r>
    </w:p>
    <w:p w:rsidR="00E806F5" w:rsidRPr="002D00F7" w:rsidRDefault="00E806F5" w:rsidP="00DE6A42">
      <w:pPr>
        <w:jc w:val="center"/>
        <w:rPr>
          <w:b/>
          <w:sz w:val="40"/>
          <w:szCs w:val="40"/>
        </w:rPr>
      </w:pPr>
      <w:r w:rsidRPr="002D00F7">
        <w:rPr>
          <w:b/>
          <w:sz w:val="40"/>
          <w:szCs w:val="40"/>
        </w:rPr>
        <w:t>Web_Relay_Con V2.0 HW-584 Network Module</w:t>
      </w:r>
    </w:p>
    <w:p w:rsidR="00E806F5" w:rsidRDefault="00E806F5" w:rsidP="00DE6A42">
      <w:pPr>
        <w:jc w:val="center"/>
        <w:rPr>
          <w:b/>
        </w:rPr>
      </w:pPr>
      <w:r w:rsidRPr="00E16A4B">
        <w:rPr>
          <w:b/>
        </w:rPr>
        <w:t xml:space="preserve">June </w:t>
      </w:r>
      <w:r>
        <w:rPr>
          <w:b/>
        </w:rPr>
        <w:t>20</w:t>
      </w:r>
      <w:r w:rsidRPr="00E16A4B">
        <w:rPr>
          <w:b/>
        </w:rPr>
        <w:t>, 2020</w:t>
      </w:r>
    </w:p>
    <w:p w:rsidR="00E806F5" w:rsidRDefault="00E806F5" w:rsidP="00DE6A42">
      <w:pPr>
        <w:jc w:val="center"/>
        <w:rPr>
          <w:b/>
        </w:rPr>
      </w:pPr>
    </w:p>
    <w:p w:rsidR="00E806F5" w:rsidRDefault="00E806F5" w:rsidP="00DE6A42">
      <w:pPr>
        <w:jc w:val="center"/>
        <w:rPr>
          <w:b/>
        </w:rPr>
      </w:pPr>
    </w:p>
    <w:p w:rsidR="00E806F5" w:rsidRPr="00030DE7" w:rsidRDefault="00E806F5" w:rsidP="00030DE7">
      <w:pPr>
        <w:pStyle w:val="Heading1"/>
        <w:jc w:val="center"/>
        <w:rPr>
          <w:sz w:val="40"/>
          <w:szCs w:val="40"/>
        </w:rPr>
      </w:pPr>
      <w:bookmarkStart w:id="0" w:name="_Toc43528201"/>
      <w:r w:rsidRPr="00030DE7">
        <w:rPr>
          <w:sz w:val="40"/>
          <w:szCs w:val="40"/>
        </w:rPr>
        <w:t>Introduction</w:t>
      </w:r>
      <w:bookmarkEnd w:id="0"/>
    </w:p>
    <w:p w:rsidR="00E806F5" w:rsidRDefault="00E806F5"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E806F5" w:rsidRDefault="00E806F5" w:rsidP="00C813E0">
      <w:r>
        <w:t>Did you buy one (or more) of these Network Modules and then find disappointment in the software on the board?</w:t>
      </w:r>
    </w:p>
    <w:p w:rsidR="00E806F5" w:rsidRDefault="00E806F5" w:rsidP="008209F1">
      <w:pPr>
        <w:numPr>
          <w:ilvl w:val="0"/>
          <w:numId w:val="12"/>
        </w:numPr>
      </w:pPr>
      <w:r>
        <w:t>All of the modules have the same MAC address. That's a problem if you want more than one on your network. And the supplier does not give you a way to change the MAC.</w:t>
      </w:r>
    </w:p>
    <w:p w:rsidR="00E806F5" w:rsidRDefault="00E806F5"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E806F5" w:rsidRDefault="00E806F5" w:rsidP="00C813E0"/>
    <w:p w:rsidR="00E806F5" w:rsidRDefault="00E806F5"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Relay settings you make are also saved through a power cycle.</w:t>
      </w:r>
    </w:p>
    <w:p w:rsidR="00E806F5" w:rsidRDefault="00E806F5" w:rsidP="00C813E0"/>
    <w:p w:rsidR="00E806F5" w:rsidRDefault="00E806F5" w:rsidP="00C813E0">
      <w:r>
        <w:t>IMPORTANT NOTE: The software provided in this project only works with the “Web_Relays_Con V2.0 HW-584” which is based on the STM8S-005 processor and ENC28J60 ethernet controller. I haven't tried it with any other version of the hardware. I think the V.1 FC-160 is based on a Nuvoton processor and this code and the tools are incompatible. NOTE: I am not in any way associated with the manufacturer of this device. I only wrote code to run on it for my own hobby purposes, and I am making it available for other hobbyists.</w:t>
      </w:r>
    </w:p>
    <w:p w:rsidR="00E806F5" w:rsidRDefault="00E806F5" w:rsidP="00C813E0"/>
    <w:p w:rsidR="00E806F5" w:rsidRDefault="00E806F5" w:rsidP="00C813E0"/>
    <w:p w:rsidR="00E806F5" w:rsidRDefault="00E806F5" w:rsidP="00C813E0"/>
    <w:p w:rsidR="00E806F5" w:rsidRDefault="00E806F5" w:rsidP="00C813E0"/>
    <w:p w:rsidR="00E806F5" w:rsidRDefault="00E806F5" w:rsidP="00C813E0"/>
    <w:p w:rsidR="00E806F5" w:rsidRPr="00030DE7" w:rsidRDefault="00E806F5" w:rsidP="00030DE7">
      <w:pPr>
        <w:pStyle w:val="Heading1"/>
        <w:jc w:val="center"/>
        <w:rPr>
          <w:sz w:val="40"/>
          <w:szCs w:val="40"/>
        </w:rPr>
      </w:pPr>
      <w:bookmarkStart w:id="1" w:name="_Toc43528202"/>
      <w:r w:rsidRPr="00030DE7">
        <w:rPr>
          <w:sz w:val="40"/>
          <w:szCs w:val="40"/>
        </w:rPr>
        <w:t>Document License</w:t>
      </w:r>
      <w:bookmarkEnd w:id="1"/>
    </w:p>
    <w:p w:rsidR="00E806F5" w:rsidRDefault="00E806F5"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E806F5" w:rsidRDefault="00E806F5" w:rsidP="00C813E0"/>
    <w:p w:rsidR="00E806F5" w:rsidRDefault="00E806F5" w:rsidP="00C813E0"/>
    <w:p w:rsidR="00E806F5" w:rsidRPr="00030DE7" w:rsidRDefault="00E806F5" w:rsidP="00030DE7">
      <w:pPr>
        <w:pStyle w:val="Heading1"/>
        <w:jc w:val="center"/>
        <w:rPr>
          <w:sz w:val="40"/>
        </w:rPr>
      </w:pPr>
      <w:r>
        <w:br w:type="page"/>
      </w:r>
      <w:bookmarkStart w:id="2" w:name="_Toc43528203"/>
      <w:r w:rsidRPr="00030DE7">
        <w:rPr>
          <w:sz w:val="40"/>
        </w:rPr>
        <w:t>Table of Contents</w:t>
      </w:r>
      <w:bookmarkEnd w:id="2"/>
    </w:p>
    <w:p w:rsidR="00E806F5" w:rsidRDefault="00E806F5" w:rsidP="00030DE7"/>
    <w:p w:rsidR="00E806F5" w:rsidRDefault="00E806F5">
      <w:pPr>
        <w:pStyle w:val="TOC1"/>
        <w:tabs>
          <w:tab w:val="right" w:leader="dot" w:pos="8630"/>
        </w:tabs>
        <w:rPr>
          <w:noProof/>
        </w:rPr>
      </w:pPr>
      <w:r>
        <w:fldChar w:fldCharType="begin" w:fldLock="1"/>
      </w:r>
      <w:r>
        <w:instrText xml:space="preserve"> TOC \o "1-3" \h \z \u </w:instrText>
      </w:r>
      <w:r>
        <w:fldChar w:fldCharType="separate"/>
      </w:r>
      <w:hyperlink w:anchor="_Toc43528201" w:history="1">
        <w:r w:rsidRPr="00BA2DEB">
          <w:rPr>
            <w:rStyle w:val="Hyperlink"/>
            <w:noProof/>
          </w:rPr>
          <w:t>Introduction</w:t>
        </w:r>
        <w:r>
          <w:rPr>
            <w:noProof/>
            <w:webHidden/>
          </w:rPr>
          <w:tab/>
        </w:r>
        <w:r>
          <w:rPr>
            <w:noProof/>
            <w:webHidden/>
          </w:rPr>
          <w:fldChar w:fldCharType="begin" w:fldLock="1"/>
        </w:r>
        <w:r>
          <w:rPr>
            <w:noProof/>
            <w:webHidden/>
          </w:rPr>
          <w:instrText xml:space="preserve"> PAGEREF _Toc43528201 \h </w:instrText>
        </w:r>
        <w:r>
          <w:rPr>
            <w:noProof/>
          </w:rPr>
        </w:r>
        <w:r>
          <w:rPr>
            <w:noProof/>
            <w:webHidden/>
          </w:rPr>
          <w:fldChar w:fldCharType="separate"/>
        </w:r>
        <w:r>
          <w:rPr>
            <w:noProof/>
            <w:webHidden/>
          </w:rPr>
          <w:t>1</w:t>
        </w:r>
        <w:r>
          <w:rPr>
            <w:noProof/>
            <w:webHidden/>
          </w:rPr>
          <w:fldChar w:fldCharType="end"/>
        </w:r>
      </w:hyperlink>
    </w:p>
    <w:p w:rsidR="00E806F5" w:rsidRDefault="00E806F5">
      <w:pPr>
        <w:pStyle w:val="TOC1"/>
        <w:tabs>
          <w:tab w:val="right" w:leader="dot" w:pos="8630"/>
        </w:tabs>
        <w:rPr>
          <w:noProof/>
        </w:rPr>
      </w:pPr>
      <w:hyperlink w:anchor="_Toc43528202" w:history="1">
        <w:r w:rsidRPr="00BA2DEB">
          <w:rPr>
            <w:rStyle w:val="Hyperlink"/>
            <w:noProof/>
          </w:rPr>
          <w:t>Document License</w:t>
        </w:r>
        <w:r>
          <w:rPr>
            <w:noProof/>
            <w:webHidden/>
          </w:rPr>
          <w:tab/>
        </w:r>
        <w:r>
          <w:rPr>
            <w:noProof/>
            <w:webHidden/>
          </w:rPr>
          <w:fldChar w:fldCharType="begin" w:fldLock="1"/>
        </w:r>
        <w:r>
          <w:rPr>
            <w:noProof/>
            <w:webHidden/>
          </w:rPr>
          <w:instrText xml:space="preserve"> PAGEREF _Toc43528202 \h </w:instrText>
        </w:r>
        <w:r>
          <w:rPr>
            <w:noProof/>
          </w:rPr>
        </w:r>
        <w:r>
          <w:rPr>
            <w:noProof/>
            <w:webHidden/>
          </w:rPr>
          <w:fldChar w:fldCharType="separate"/>
        </w:r>
        <w:r>
          <w:rPr>
            <w:noProof/>
            <w:webHidden/>
          </w:rPr>
          <w:t>2</w:t>
        </w:r>
        <w:r>
          <w:rPr>
            <w:noProof/>
            <w:webHidden/>
          </w:rPr>
          <w:fldChar w:fldCharType="end"/>
        </w:r>
      </w:hyperlink>
    </w:p>
    <w:p w:rsidR="00E806F5" w:rsidRDefault="00E806F5">
      <w:pPr>
        <w:pStyle w:val="TOC1"/>
        <w:tabs>
          <w:tab w:val="right" w:leader="dot" w:pos="8630"/>
        </w:tabs>
        <w:rPr>
          <w:noProof/>
        </w:rPr>
      </w:pPr>
      <w:hyperlink w:anchor="_Toc43528203" w:history="1">
        <w:r w:rsidRPr="00BA2DEB">
          <w:rPr>
            <w:rStyle w:val="Hyperlink"/>
            <w:noProof/>
          </w:rPr>
          <w:t>Table of Contents</w:t>
        </w:r>
        <w:r>
          <w:rPr>
            <w:noProof/>
            <w:webHidden/>
          </w:rPr>
          <w:tab/>
        </w:r>
        <w:r>
          <w:rPr>
            <w:noProof/>
            <w:webHidden/>
          </w:rPr>
          <w:fldChar w:fldCharType="begin" w:fldLock="1"/>
        </w:r>
        <w:r>
          <w:rPr>
            <w:noProof/>
            <w:webHidden/>
          </w:rPr>
          <w:instrText xml:space="preserve"> PAGEREF _Toc43528203 \h </w:instrText>
        </w:r>
        <w:r>
          <w:rPr>
            <w:noProof/>
          </w:rPr>
        </w:r>
        <w:r>
          <w:rPr>
            <w:noProof/>
            <w:webHidden/>
          </w:rPr>
          <w:fldChar w:fldCharType="separate"/>
        </w:r>
        <w:r>
          <w:rPr>
            <w:noProof/>
            <w:webHidden/>
          </w:rPr>
          <w:t>3</w:t>
        </w:r>
        <w:r>
          <w:rPr>
            <w:noProof/>
            <w:webHidden/>
          </w:rPr>
          <w:fldChar w:fldCharType="end"/>
        </w:r>
      </w:hyperlink>
    </w:p>
    <w:p w:rsidR="00E806F5" w:rsidRDefault="00E806F5">
      <w:pPr>
        <w:pStyle w:val="TOC1"/>
        <w:tabs>
          <w:tab w:val="right" w:leader="dot" w:pos="8630"/>
        </w:tabs>
        <w:rPr>
          <w:noProof/>
        </w:rPr>
      </w:pPr>
      <w:hyperlink w:anchor="_Toc43528204" w:history="1">
        <w:r w:rsidRPr="00BA2DEB">
          <w:rPr>
            <w:rStyle w:val="Hyperlink"/>
            <w:noProof/>
          </w:rPr>
          <w:t>Screen Shots and Usage</w:t>
        </w:r>
        <w:r>
          <w:rPr>
            <w:noProof/>
            <w:webHidden/>
          </w:rPr>
          <w:tab/>
        </w:r>
        <w:r>
          <w:rPr>
            <w:noProof/>
            <w:webHidden/>
          </w:rPr>
          <w:fldChar w:fldCharType="begin" w:fldLock="1"/>
        </w:r>
        <w:r>
          <w:rPr>
            <w:noProof/>
            <w:webHidden/>
          </w:rPr>
          <w:instrText xml:space="preserve"> PAGEREF _Toc43528204 \h </w:instrText>
        </w:r>
        <w:r>
          <w:rPr>
            <w:noProof/>
          </w:rPr>
        </w:r>
        <w:r>
          <w:rPr>
            <w:noProof/>
            <w:webHidden/>
          </w:rPr>
          <w:fldChar w:fldCharType="separate"/>
        </w:r>
        <w:r>
          <w:rPr>
            <w:noProof/>
            <w:webHidden/>
          </w:rPr>
          <w:t>4</w:t>
        </w:r>
        <w:r>
          <w:rPr>
            <w:noProof/>
            <w:webHidden/>
          </w:rPr>
          <w:fldChar w:fldCharType="end"/>
        </w:r>
      </w:hyperlink>
    </w:p>
    <w:p w:rsidR="00E806F5" w:rsidRDefault="00E806F5">
      <w:pPr>
        <w:pStyle w:val="TOC1"/>
        <w:tabs>
          <w:tab w:val="right" w:leader="dot" w:pos="8630"/>
        </w:tabs>
        <w:rPr>
          <w:noProof/>
        </w:rPr>
      </w:pPr>
      <w:hyperlink w:anchor="_Toc43528205" w:history="1">
        <w:r w:rsidRPr="00BA2DEB">
          <w:rPr>
            <w:rStyle w:val="Hyperlink"/>
            <w:noProof/>
          </w:rPr>
          <w:t>Programming the Module</w:t>
        </w:r>
        <w:r>
          <w:rPr>
            <w:noProof/>
            <w:webHidden/>
          </w:rPr>
          <w:tab/>
        </w:r>
        <w:r>
          <w:rPr>
            <w:noProof/>
            <w:webHidden/>
          </w:rPr>
          <w:fldChar w:fldCharType="begin" w:fldLock="1"/>
        </w:r>
        <w:r>
          <w:rPr>
            <w:noProof/>
            <w:webHidden/>
          </w:rPr>
          <w:instrText xml:space="preserve"> PAGEREF _Toc43528205 \h </w:instrText>
        </w:r>
        <w:r>
          <w:rPr>
            <w:noProof/>
          </w:rPr>
        </w:r>
        <w:r>
          <w:rPr>
            <w:noProof/>
            <w:webHidden/>
          </w:rPr>
          <w:fldChar w:fldCharType="separate"/>
        </w:r>
        <w:r>
          <w:rPr>
            <w:noProof/>
            <w:webHidden/>
          </w:rPr>
          <w:t>10</w:t>
        </w:r>
        <w:r>
          <w:rPr>
            <w:noProof/>
            <w:webHidden/>
          </w:rPr>
          <w:fldChar w:fldCharType="end"/>
        </w:r>
      </w:hyperlink>
    </w:p>
    <w:p w:rsidR="00E806F5" w:rsidRDefault="00E806F5">
      <w:pPr>
        <w:pStyle w:val="TOC1"/>
        <w:tabs>
          <w:tab w:val="right" w:leader="dot" w:pos="8630"/>
        </w:tabs>
        <w:rPr>
          <w:noProof/>
        </w:rPr>
      </w:pPr>
      <w:hyperlink w:anchor="_Toc43528206" w:history="1">
        <w:r w:rsidRPr="00BA2DEB">
          <w:rPr>
            <w:rStyle w:val="Hyperlink"/>
            <w:noProof/>
          </w:rPr>
          <w:t>Setting Up a Programming Environment</w:t>
        </w:r>
        <w:r>
          <w:rPr>
            <w:noProof/>
            <w:webHidden/>
          </w:rPr>
          <w:tab/>
        </w:r>
        <w:r>
          <w:rPr>
            <w:noProof/>
            <w:webHidden/>
          </w:rPr>
          <w:fldChar w:fldCharType="begin" w:fldLock="1"/>
        </w:r>
        <w:r>
          <w:rPr>
            <w:noProof/>
            <w:webHidden/>
          </w:rPr>
          <w:instrText xml:space="preserve"> PAGEREF _Toc43528206 \h </w:instrText>
        </w:r>
        <w:r>
          <w:rPr>
            <w:noProof/>
          </w:rPr>
        </w:r>
        <w:r>
          <w:rPr>
            <w:noProof/>
            <w:webHidden/>
          </w:rPr>
          <w:fldChar w:fldCharType="separate"/>
        </w:r>
        <w:r>
          <w:rPr>
            <w:noProof/>
            <w:webHidden/>
          </w:rPr>
          <w:t>19</w:t>
        </w:r>
        <w:r>
          <w:rPr>
            <w:noProof/>
            <w:webHidden/>
          </w:rPr>
          <w:fldChar w:fldCharType="end"/>
        </w:r>
      </w:hyperlink>
    </w:p>
    <w:p w:rsidR="00E806F5" w:rsidRDefault="00E806F5">
      <w:pPr>
        <w:pStyle w:val="TOC1"/>
        <w:tabs>
          <w:tab w:val="right" w:leader="dot" w:pos="8630"/>
        </w:tabs>
        <w:rPr>
          <w:noProof/>
        </w:rPr>
      </w:pPr>
      <w:hyperlink w:anchor="_Toc43528207" w:history="1">
        <w:r w:rsidRPr="00BA2DEB">
          <w:rPr>
            <w:rStyle w:val="Hyperlink"/>
            <w:noProof/>
          </w:rPr>
          <w:t>Notes on the MAC Address</w:t>
        </w:r>
        <w:r>
          <w:rPr>
            <w:noProof/>
            <w:webHidden/>
          </w:rPr>
          <w:tab/>
        </w:r>
        <w:r>
          <w:rPr>
            <w:noProof/>
            <w:webHidden/>
          </w:rPr>
          <w:fldChar w:fldCharType="begin" w:fldLock="1"/>
        </w:r>
        <w:r>
          <w:rPr>
            <w:noProof/>
            <w:webHidden/>
          </w:rPr>
          <w:instrText xml:space="preserve"> PAGEREF _Toc43528207 \h </w:instrText>
        </w:r>
        <w:r>
          <w:rPr>
            <w:noProof/>
          </w:rPr>
        </w:r>
        <w:r>
          <w:rPr>
            <w:noProof/>
            <w:webHidden/>
          </w:rPr>
          <w:fldChar w:fldCharType="separate"/>
        </w:r>
        <w:r>
          <w:rPr>
            <w:noProof/>
            <w:webHidden/>
          </w:rPr>
          <w:t>20</w:t>
        </w:r>
        <w:r>
          <w:rPr>
            <w:noProof/>
            <w:webHidden/>
          </w:rPr>
          <w:fldChar w:fldCharType="end"/>
        </w:r>
      </w:hyperlink>
    </w:p>
    <w:p w:rsidR="00E806F5" w:rsidRDefault="00E806F5">
      <w:pPr>
        <w:pStyle w:val="TOC1"/>
        <w:tabs>
          <w:tab w:val="right" w:leader="dot" w:pos="8630"/>
        </w:tabs>
        <w:rPr>
          <w:noProof/>
        </w:rPr>
      </w:pPr>
      <w:hyperlink w:anchor="_Toc43528208" w:history="1">
        <w:r w:rsidRPr="00BA2DEB">
          <w:rPr>
            <w:rStyle w:val="Hyperlink"/>
            <w:noProof/>
          </w:rPr>
          <w:t>Network Module Schematic</w:t>
        </w:r>
        <w:r>
          <w:rPr>
            <w:noProof/>
            <w:webHidden/>
          </w:rPr>
          <w:tab/>
        </w:r>
        <w:r>
          <w:rPr>
            <w:noProof/>
            <w:webHidden/>
          </w:rPr>
          <w:fldChar w:fldCharType="begin" w:fldLock="1"/>
        </w:r>
        <w:r>
          <w:rPr>
            <w:noProof/>
            <w:webHidden/>
          </w:rPr>
          <w:instrText xml:space="preserve"> PAGEREF _Toc43528208 \h </w:instrText>
        </w:r>
        <w:r>
          <w:rPr>
            <w:noProof/>
          </w:rPr>
        </w:r>
        <w:r>
          <w:rPr>
            <w:noProof/>
            <w:webHidden/>
          </w:rPr>
          <w:fldChar w:fldCharType="separate"/>
        </w:r>
        <w:r>
          <w:rPr>
            <w:noProof/>
            <w:webHidden/>
          </w:rPr>
          <w:t>22</w:t>
        </w:r>
        <w:r>
          <w:rPr>
            <w:noProof/>
            <w:webHidden/>
          </w:rPr>
          <w:fldChar w:fldCharType="end"/>
        </w:r>
      </w:hyperlink>
    </w:p>
    <w:p w:rsidR="00E806F5" w:rsidRDefault="00E806F5">
      <w:pPr>
        <w:pStyle w:val="TOC1"/>
        <w:tabs>
          <w:tab w:val="right" w:leader="dot" w:pos="8630"/>
        </w:tabs>
        <w:rPr>
          <w:noProof/>
        </w:rPr>
      </w:pPr>
      <w:hyperlink w:anchor="_Toc43528209" w:history="1">
        <w:r w:rsidRPr="00BA2DEB">
          <w:rPr>
            <w:rStyle w:val="Hyperlink"/>
            <w:noProof/>
          </w:rPr>
          <w:t>Notes on the Relay Module Interface</w:t>
        </w:r>
        <w:r>
          <w:rPr>
            <w:noProof/>
            <w:webHidden/>
          </w:rPr>
          <w:tab/>
        </w:r>
        <w:r>
          <w:rPr>
            <w:noProof/>
            <w:webHidden/>
          </w:rPr>
          <w:fldChar w:fldCharType="begin" w:fldLock="1"/>
        </w:r>
        <w:r>
          <w:rPr>
            <w:noProof/>
            <w:webHidden/>
          </w:rPr>
          <w:instrText xml:space="preserve"> PAGEREF _Toc43528209 \h </w:instrText>
        </w:r>
        <w:r>
          <w:rPr>
            <w:noProof/>
          </w:rPr>
        </w:r>
        <w:r>
          <w:rPr>
            <w:noProof/>
            <w:webHidden/>
          </w:rPr>
          <w:fldChar w:fldCharType="separate"/>
        </w:r>
        <w:r>
          <w:rPr>
            <w:noProof/>
            <w:webHidden/>
          </w:rPr>
          <w:t>24</w:t>
        </w:r>
        <w:r>
          <w:rPr>
            <w:noProof/>
            <w:webHidden/>
          </w:rPr>
          <w:fldChar w:fldCharType="end"/>
        </w:r>
      </w:hyperlink>
    </w:p>
    <w:p w:rsidR="00E806F5" w:rsidRDefault="00E806F5">
      <w:pPr>
        <w:pStyle w:val="TOC1"/>
        <w:tabs>
          <w:tab w:val="right" w:leader="dot" w:pos="8630"/>
        </w:tabs>
        <w:rPr>
          <w:noProof/>
        </w:rPr>
      </w:pPr>
      <w:hyperlink w:anchor="_Toc43528210" w:history="1">
        <w:r w:rsidRPr="00BA2DEB">
          <w:rPr>
            <w:rStyle w:val="Hyperlink"/>
            <w:noProof/>
          </w:rPr>
          <w:t>Code Credits</w:t>
        </w:r>
        <w:r>
          <w:rPr>
            <w:noProof/>
            <w:webHidden/>
          </w:rPr>
          <w:tab/>
        </w:r>
        <w:r>
          <w:rPr>
            <w:noProof/>
            <w:webHidden/>
          </w:rPr>
          <w:fldChar w:fldCharType="begin" w:fldLock="1"/>
        </w:r>
        <w:r>
          <w:rPr>
            <w:noProof/>
            <w:webHidden/>
          </w:rPr>
          <w:instrText xml:space="preserve"> PAGEREF _Toc43528210 \h </w:instrText>
        </w:r>
        <w:r>
          <w:rPr>
            <w:noProof/>
          </w:rPr>
        </w:r>
        <w:r>
          <w:rPr>
            <w:noProof/>
            <w:webHidden/>
          </w:rPr>
          <w:fldChar w:fldCharType="separate"/>
        </w:r>
        <w:r>
          <w:rPr>
            <w:noProof/>
            <w:webHidden/>
          </w:rPr>
          <w:t>30</w:t>
        </w:r>
        <w:r>
          <w:rPr>
            <w:noProof/>
            <w:webHidden/>
          </w:rPr>
          <w:fldChar w:fldCharType="end"/>
        </w:r>
      </w:hyperlink>
    </w:p>
    <w:p w:rsidR="00E806F5" w:rsidRDefault="00E806F5">
      <w:pPr>
        <w:pStyle w:val="TOC1"/>
        <w:tabs>
          <w:tab w:val="right" w:leader="dot" w:pos="8630"/>
        </w:tabs>
        <w:rPr>
          <w:noProof/>
        </w:rPr>
      </w:pPr>
      <w:hyperlink w:anchor="_Toc43528211" w:history="1">
        <w:r w:rsidRPr="00BA2DEB">
          <w:rPr>
            <w:rStyle w:val="Hyperlink"/>
            <w:noProof/>
          </w:rPr>
          <w:t>Documentation License Note</w:t>
        </w:r>
        <w:r>
          <w:rPr>
            <w:noProof/>
            <w:webHidden/>
          </w:rPr>
          <w:tab/>
        </w:r>
        <w:r>
          <w:rPr>
            <w:noProof/>
            <w:webHidden/>
          </w:rPr>
          <w:fldChar w:fldCharType="begin" w:fldLock="1"/>
        </w:r>
        <w:r>
          <w:rPr>
            <w:noProof/>
            <w:webHidden/>
          </w:rPr>
          <w:instrText xml:space="preserve"> PAGEREF _Toc43528211 \h </w:instrText>
        </w:r>
        <w:r>
          <w:rPr>
            <w:noProof/>
          </w:rPr>
        </w:r>
        <w:r>
          <w:rPr>
            <w:noProof/>
            <w:webHidden/>
          </w:rPr>
          <w:fldChar w:fldCharType="separate"/>
        </w:r>
        <w:r>
          <w:rPr>
            <w:noProof/>
            <w:webHidden/>
          </w:rPr>
          <w:t>32</w:t>
        </w:r>
        <w:r>
          <w:rPr>
            <w:noProof/>
            <w:webHidden/>
          </w:rPr>
          <w:fldChar w:fldCharType="end"/>
        </w:r>
      </w:hyperlink>
    </w:p>
    <w:p w:rsidR="00E806F5" w:rsidRDefault="00E806F5" w:rsidP="00030DE7">
      <w:r>
        <w:fldChar w:fldCharType="end"/>
      </w:r>
    </w:p>
    <w:p w:rsidR="00E806F5" w:rsidRDefault="00E806F5" w:rsidP="00030DE7"/>
    <w:p w:rsidR="00E806F5" w:rsidRDefault="00E806F5" w:rsidP="00030DE7"/>
    <w:p w:rsidR="00E806F5" w:rsidRPr="00030DE7" w:rsidRDefault="00E806F5" w:rsidP="00030DE7">
      <w:pPr>
        <w:pStyle w:val="Heading1"/>
        <w:jc w:val="center"/>
        <w:rPr>
          <w:sz w:val="40"/>
          <w:szCs w:val="40"/>
        </w:rPr>
      </w:pPr>
      <w:r>
        <w:br w:type="page"/>
      </w:r>
      <w:bookmarkStart w:id="3" w:name="_Toc43528204"/>
      <w:r w:rsidRPr="00030DE7">
        <w:rPr>
          <w:sz w:val="40"/>
          <w:szCs w:val="40"/>
        </w:rPr>
        <w:t>Screen Shots and Usage</w:t>
      </w:r>
      <w:bookmarkEnd w:id="3"/>
    </w:p>
    <w:p w:rsidR="00E806F5" w:rsidRDefault="00E806F5" w:rsidP="002D00F7"/>
    <w:p w:rsidR="00E806F5" w:rsidRDefault="00E806F5" w:rsidP="002D00F7"/>
    <w:p w:rsidR="00E806F5" w:rsidRDefault="00E806F5" w:rsidP="002D00F7"/>
    <w:p w:rsidR="00E806F5" w:rsidRDefault="00E806F5" w:rsidP="002D00F7">
      <w:r>
        <w:pict>
          <v:shape id="_x0000_i1026" type="#_x0000_t75" style="width:431.25pt;height:444.75pt">
            <v:imagedata r:id="rId8" o:title=""/>
          </v:shape>
        </w:pict>
      </w:r>
    </w:p>
    <w:p w:rsidR="00E806F5" w:rsidRDefault="00E806F5" w:rsidP="002D00F7"/>
    <w:p w:rsidR="00E806F5" w:rsidRDefault="00E806F5" w:rsidP="002D00F7"/>
    <w:p w:rsidR="00E806F5" w:rsidRDefault="00E806F5" w:rsidP="002D00F7">
      <w:r>
        <w:pict>
          <v:shape id="_x0000_i1027" type="#_x0000_t75" style="width:430.5pt;height:369.75pt">
            <v:imagedata r:id="rId9" o:title=""/>
          </v:shape>
        </w:pict>
      </w:r>
    </w:p>
    <w:p w:rsidR="00E806F5" w:rsidRDefault="00E806F5" w:rsidP="002D00F7"/>
    <w:p w:rsidR="00E806F5" w:rsidRDefault="00E806F5" w:rsidP="002D00F7"/>
    <w:p w:rsidR="00E806F5" w:rsidRPr="00C97745" w:rsidRDefault="00E806F5" w:rsidP="002D00F7">
      <w:r>
        <w:pict>
          <v:shape id="_x0000_i1028" type="#_x0000_t75" style="width:416.25pt;height:420pt">
            <v:imagedata r:id="rId10" o:title=""/>
          </v:shape>
        </w:pict>
      </w:r>
    </w:p>
    <w:p w:rsidR="00E806F5" w:rsidRDefault="00E806F5" w:rsidP="002D00F7"/>
    <w:p w:rsidR="00E806F5" w:rsidRDefault="00E806F5" w:rsidP="002D00F7"/>
    <w:p w:rsidR="00E806F5" w:rsidRDefault="00E806F5" w:rsidP="002D00F7">
      <w:r>
        <w:pict>
          <v:shape id="_x0000_i1029" type="#_x0000_t75" style="width:381pt;height:228pt">
            <v:imagedata r:id="rId11" o:title=""/>
          </v:shape>
        </w:pict>
      </w:r>
    </w:p>
    <w:p w:rsidR="00E806F5" w:rsidRDefault="00E806F5" w:rsidP="002D00F7"/>
    <w:p w:rsidR="00E806F5" w:rsidRDefault="00E806F5" w:rsidP="002D00F7"/>
    <w:p w:rsidR="00E806F5" w:rsidRDefault="00E806F5" w:rsidP="002D00F7"/>
    <w:p w:rsidR="00E806F5" w:rsidRDefault="00E806F5" w:rsidP="002D00F7"/>
    <w:p w:rsidR="00E806F5" w:rsidRDefault="00E806F5" w:rsidP="002D00F7">
      <w:r>
        <w:pict>
          <v:shape id="_x0000_i1030" type="#_x0000_t75" style="width:421.5pt;height:477pt">
            <v:imagedata r:id="rId12" o:title=""/>
          </v:shape>
        </w:pict>
      </w:r>
    </w:p>
    <w:p w:rsidR="00E806F5" w:rsidRDefault="00E806F5" w:rsidP="002D00F7"/>
    <w:p w:rsidR="00E806F5" w:rsidRDefault="00E806F5" w:rsidP="002D00F7">
      <w:r>
        <w:br w:type="page"/>
      </w:r>
    </w:p>
    <w:p w:rsidR="00E806F5" w:rsidRDefault="00E806F5" w:rsidP="002D00F7">
      <w:pPr>
        <w:jc w:val="both"/>
      </w:pPr>
      <w:r>
        <w:pict>
          <v:shape id="_x0000_i1031" type="#_x0000_t75" style="width:306pt;height:162pt">
            <v:imagedata r:id="rId13" o:title=""/>
          </v:shape>
        </w:pict>
      </w:r>
    </w:p>
    <w:p w:rsidR="00E806F5" w:rsidRPr="00030DE7" w:rsidRDefault="00E806F5" w:rsidP="00030DE7">
      <w:pPr>
        <w:pStyle w:val="Heading1"/>
        <w:jc w:val="center"/>
        <w:rPr>
          <w:sz w:val="40"/>
          <w:szCs w:val="40"/>
        </w:rPr>
      </w:pPr>
      <w:r>
        <w:br w:type="page"/>
      </w:r>
      <w:bookmarkStart w:id="4" w:name="_Toc43528205"/>
      <w:r w:rsidRPr="00030DE7">
        <w:rPr>
          <w:sz w:val="40"/>
          <w:szCs w:val="40"/>
        </w:rPr>
        <w:t>Programming the Module</w:t>
      </w:r>
      <w:bookmarkEnd w:id="4"/>
    </w:p>
    <w:p w:rsidR="00E806F5" w:rsidRDefault="00E806F5" w:rsidP="00C813E0"/>
    <w:p w:rsidR="00E806F5" w:rsidRDefault="00E806F5" w:rsidP="00C813E0">
      <w:r>
        <w:t>Assuming you have the Web_Relays_Con V2.0 HW-584 and all you want to do is apply this firmware the following describes the process.</w:t>
      </w:r>
    </w:p>
    <w:p w:rsidR="00E806F5" w:rsidRDefault="00E806F5" w:rsidP="00C813E0"/>
    <w:p w:rsidR="00E806F5" w:rsidRPr="00033C45" w:rsidRDefault="00E806F5"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E806F5" w:rsidRDefault="00E806F5" w:rsidP="00C813E0"/>
    <w:p w:rsidR="00E806F5" w:rsidRDefault="00E806F5" w:rsidP="00C813E0"/>
    <w:p w:rsidR="00E806F5" w:rsidRDefault="00E806F5" w:rsidP="00C813E0"/>
    <w:p w:rsidR="00E806F5" w:rsidRDefault="00E806F5" w:rsidP="00C813E0">
      <w:r w:rsidRPr="00033C45">
        <w:rPr>
          <w:b/>
        </w:rPr>
        <w:t>1) Prepare your Network Module:</w:t>
      </w:r>
      <w:r>
        <w:t xml:space="preserve"> Install a 4 pin header on the board (see photo)</w:t>
      </w:r>
    </w:p>
    <w:p w:rsidR="00E806F5" w:rsidRDefault="00E806F5" w:rsidP="00C813E0"/>
    <w:p w:rsidR="00E806F5" w:rsidRPr="00054A1D" w:rsidRDefault="00E806F5" w:rsidP="00C813E0">
      <w:r>
        <w:pict>
          <v:shape id="_x0000_i1032" type="#_x0000_t75" style="width:424.5pt;height:280.5pt">
            <v:imagedata r:id="rId14" o:title=""/>
          </v:shape>
        </w:pict>
      </w:r>
    </w:p>
    <w:p w:rsidR="00E806F5" w:rsidRDefault="00E806F5" w:rsidP="00C813E0">
      <w:r>
        <w:br w:type="page"/>
      </w:r>
    </w:p>
    <w:p w:rsidR="00E806F5" w:rsidRDefault="00E806F5" w:rsidP="00C813E0">
      <w:r w:rsidRPr="00033C45">
        <w:rPr>
          <w:b/>
        </w:rPr>
        <w:t>2) Buy the Programmer:</w:t>
      </w:r>
      <w:r>
        <w:t xml:space="preserve"> Purchase a ST-Link V2 (see photo). If you are patient you can get one from </w:t>
      </w:r>
      <w:smartTag w:uri="urn:schemas-microsoft-com:office:smarttags" w:element="country-region">
        <w:smartTag w:uri="urn:schemas-microsoft-com:office:smarttags" w:element="place">
          <w:r>
            <w:t>China</w:t>
          </w:r>
        </w:smartTag>
      </w:smartTag>
      <w:r>
        <w:t xml:space="preserve"> in about a month for about $3.50. Or in less than a week from within the </w:t>
      </w:r>
      <w:smartTag w:uri="urn:schemas-microsoft-com:office:smarttags" w:element="country-region">
        <w:r>
          <w:t>US</w:t>
        </w:r>
      </w:smartTag>
      <w:r>
        <w:t xml:space="preserve"> for about $6.00 (assuming you are in </w:t>
      </w:r>
      <w:smartTag w:uri="urn:schemas-microsoft-com:office:smarttags" w:element="place">
        <w:r>
          <w:t>North America</w:t>
        </w:r>
      </w:smartTag>
      <w:r>
        <w:t>). Price estimates are as of June 2020. Search on Google, Amazon, eBay, etc.</w:t>
      </w:r>
    </w:p>
    <w:p w:rsidR="00E806F5" w:rsidRDefault="00E806F5" w:rsidP="00C813E0"/>
    <w:p w:rsidR="00E806F5" w:rsidRDefault="00E806F5"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E806F5" w:rsidRDefault="00E806F5" w:rsidP="00C813E0"/>
    <w:p w:rsidR="00E806F5" w:rsidRDefault="00E806F5" w:rsidP="00C813E0">
      <w:r>
        <w:t>The ST-Link V2 modules come in several colors so pick the color you like.</w:t>
      </w:r>
    </w:p>
    <w:p w:rsidR="00E806F5" w:rsidRDefault="00E806F5" w:rsidP="00C813E0"/>
    <w:p w:rsidR="00E806F5" w:rsidRDefault="00E806F5" w:rsidP="00C813E0"/>
    <w:p w:rsidR="00E806F5" w:rsidRPr="00D27150" w:rsidRDefault="00E806F5" w:rsidP="00EB54FF">
      <w:pPr>
        <w:jc w:val="center"/>
      </w:pPr>
      <w:r>
        <w:pict>
          <v:shape id="_x0000_i1033" type="#_x0000_t75" style="width:261.75pt;height:243.75pt">
            <v:imagedata r:id="rId15" o:title=""/>
          </v:shape>
        </w:pict>
      </w:r>
    </w:p>
    <w:p w:rsidR="00E806F5" w:rsidRDefault="00E806F5" w:rsidP="00C813E0"/>
    <w:p w:rsidR="00E806F5" w:rsidRDefault="00E806F5" w:rsidP="00C813E0">
      <w:r>
        <w:br w:type="page"/>
      </w:r>
    </w:p>
    <w:p w:rsidR="00E806F5" w:rsidRDefault="00E806F5"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E806F5" w:rsidRDefault="00E806F5" w:rsidP="00C813E0"/>
    <w:p w:rsidR="00E806F5" w:rsidRDefault="00E806F5" w:rsidP="00C813E0">
      <w:pPr>
        <w:ind w:left="720"/>
      </w:pPr>
      <w:r>
        <w:t>en.stsw-link009.zip</w:t>
      </w:r>
    </w:p>
    <w:p w:rsidR="00E806F5" w:rsidRDefault="00E806F5" w:rsidP="00C813E0">
      <w:pPr>
        <w:ind w:left="720"/>
      </w:pPr>
      <w:r>
        <w:t xml:space="preserve">You'll find the above at </w:t>
      </w:r>
      <w:hyperlink r:id="rId16" w:history="1">
        <w:r w:rsidRPr="005B52D4">
          <w:rPr>
            <w:rStyle w:val="Hyperlink"/>
          </w:rPr>
          <w:t>https://www.st.com/en/development-tools/stsw-link009.html</w:t>
        </w:r>
      </w:hyperlink>
    </w:p>
    <w:p w:rsidR="00E806F5" w:rsidRDefault="00E806F5" w:rsidP="00C813E0">
      <w:pPr>
        <w:ind w:left="720"/>
      </w:pPr>
    </w:p>
    <w:p w:rsidR="00E806F5" w:rsidRDefault="00E806F5" w:rsidP="00C813E0">
      <w:pPr>
        <w:ind w:left="720"/>
      </w:pPr>
      <w:r>
        <w:t>en.stvp-stm8.zip</w:t>
      </w:r>
    </w:p>
    <w:p w:rsidR="00E806F5" w:rsidRDefault="00E806F5" w:rsidP="00C813E0">
      <w:pPr>
        <w:ind w:left="720"/>
      </w:pPr>
      <w:r>
        <w:t xml:space="preserve">You'll find the above at </w:t>
      </w:r>
      <w:hyperlink r:id="rId17" w:history="1">
        <w:r w:rsidRPr="005B52D4">
          <w:rPr>
            <w:rStyle w:val="Hyperlink"/>
          </w:rPr>
          <w:t>https://www.st.com/en/development-tools/stvp-stm8.html</w:t>
        </w:r>
      </w:hyperlink>
    </w:p>
    <w:p w:rsidR="00E806F5" w:rsidRDefault="00E806F5" w:rsidP="00C813E0">
      <w:pPr>
        <w:ind w:left="720"/>
      </w:pPr>
    </w:p>
    <w:p w:rsidR="00E806F5" w:rsidRDefault="00E806F5"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E806F5" w:rsidRDefault="00E806F5" w:rsidP="00033C45">
      <w:pPr>
        <w:ind w:left="720"/>
      </w:pPr>
    </w:p>
    <w:p w:rsidR="00E806F5" w:rsidRDefault="00E806F5" w:rsidP="00033C45">
      <w:pPr>
        <w:ind w:left="720"/>
      </w:pPr>
      <w:r>
        <w:t>The stsw-link009 software is the driver to operate the ST-Link V2.</w:t>
      </w:r>
    </w:p>
    <w:p w:rsidR="00E806F5" w:rsidRDefault="00E806F5" w:rsidP="00033C45">
      <w:pPr>
        <w:ind w:left="720"/>
      </w:pPr>
    </w:p>
    <w:p w:rsidR="00E806F5" w:rsidRDefault="00E806F5" w:rsidP="00033C45">
      <w:pPr>
        <w:ind w:left="720"/>
      </w:pPr>
      <w:r>
        <w:t>The stvp-stm8 software is a development utility and the programmer specific to the STM8 processor. When you install en.stvp-stm8 you'll get two programs:</w:t>
      </w:r>
    </w:p>
    <w:p w:rsidR="00E806F5" w:rsidRDefault="00E806F5" w:rsidP="00033C45">
      <w:pPr>
        <w:ind w:left="720"/>
      </w:pPr>
    </w:p>
    <w:p w:rsidR="00E806F5" w:rsidRDefault="00E806F5" w:rsidP="00033C45">
      <w:pPr>
        <w:ind w:left="1440"/>
      </w:pPr>
      <w:r>
        <w:t>1) ST Visual Develop</w:t>
      </w:r>
    </w:p>
    <w:p w:rsidR="00E806F5" w:rsidRDefault="00E806F5" w:rsidP="00033C45">
      <w:pPr>
        <w:ind w:left="1440"/>
      </w:pPr>
      <w:r>
        <w:t>2) ST Visual Programmer (STVP)</w:t>
      </w:r>
    </w:p>
    <w:p w:rsidR="00E806F5" w:rsidRDefault="00E806F5" w:rsidP="00033C45">
      <w:pPr>
        <w:ind w:left="720"/>
      </w:pPr>
    </w:p>
    <w:p w:rsidR="00E806F5" w:rsidRDefault="00E806F5" w:rsidP="00033C45">
      <w:pPr>
        <w:ind w:left="720"/>
      </w:pPr>
      <w:r>
        <w:t>I only used STVP even when developing the code. And if you are only reprogramming your devices STVP is the only tool you’ll need.</w:t>
      </w:r>
    </w:p>
    <w:p w:rsidR="00E806F5" w:rsidRDefault="00E806F5" w:rsidP="00C813E0">
      <w:r>
        <w:br w:type="page"/>
      </w:r>
    </w:p>
    <w:p w:rsidR="00E806F5" w:rsidRDefault="00E806F5"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E806F5" w:rsidRDefault="00E806F5" w:rsidP="00C813E0"/>
    <w:p w:rsidR="00E806F5" w:rsidRDefault="00E806F5" w:rsidP="00C813E0">
      <w:r>
        <w:t>On my Windows 10 machine the project was located in the following directory:</w:t>
      </w:r>
    </w:p>
    <w:p w:rsidR="00E806F5" w:rsidRDefault="00E806F5" w:rsidP="00C813E0"/>
    <w:p w:rsidR="00E806F5" w:rsidRDefault="00E806F5" w:rsidP="00410A20">
      <w:pPr>
        <w:ind w:left="720"/>
      </w:pPr>
      <w:r>
        <w:t>C:/Users/Mike/Documents/COSMIC/FSE_Compilers/CXSTM8/NetworkModule</w:t>
      </w:r>
    </w:p>
    <w:p w:rsidR="00E806F5" w:rsidRDefault="00E806F5" w:rsidP="00410A20">
      <w:pPr>
        <w:ind w:left="720"/>
      </w:pPr>
    </w:p>
    <w:p w:rsidR="00E806F5" w:rsidRDefault="00E806F5" w:rsidP="00C813E0">
      <w:r>
        <w:t>If you locate your copy of the project files in a similar Documents file location this should minimize the tinkering you have to do. And should you decide to modify the program you’ll already have an appropriate directory set up.</w:t>
      </w:r>
    </w:p>
    <w:p w:rsidR="00E806F5" w:rsidRDefault="00E806F5" w:rsidP="00C813E0"/>
    <w:p w:rsidR="00E806F5" w:rsidRDefault="00E806F5" w:rsidP="00C813E0">
      <w:r>
        <w:t>The only two files STVP is looking for are:</w:t>
      </w:r>
    </w:p>
    <w:p w:rsidR="00E806F5" w:rsidRDefault="00E806F5" w:rsidP="00C813E0"/>
    <w:p w:rsidR="00E806F5" w:rsidRDefault="00E806F5" w:rsidP="002109A2">
      <w:pPr>
        <w:ind w:left="720"/>
      </w:pPr>
      <w:r w:rsidRPr="001F3125">
        <w:rPr>
          <w:b/>
        </w:rPr>
        <w:t>NetworkModule.stp</w:t>
      </w:r>
      <w:r>
        <w:t xml:space="preserve"> - The STVP project file</w:t>
      </w:r>
    </w:p>
    <w:p w:rsidR="00E806F5" w:rsidRDefault="00E806F5" w:rsidP="002109A2">
      <w:pPr>
        <w:ind w:left="720"/>
      </w:pPr>
      <w:r w:rsidRPr="001F3125">
        <w:rPr>
          <w:b/>
        </w:rPr>
        <w:t>NetworkModule.sx</w:t>
      </w:r>
      <w:r>
        <w:t xml:space="preserve"> - The NetworkModule binary file</w:t>
      </w:r>
    </w:p>
    <w:p w:rsidR="00E806F5" w:rsidRDefault="00E806F5" w:rsidP="00C813E0"/>
    <w:p w:rsidR="00E806F5" w:rsidRDefault="00E806F5" w:rsidP="00C813E0">
      <w:r>
        <w:t>These are the only files you need to copy from the GitHub project account if you only want to program your module and you are not jumping right into code modifications.</w:t>
      </w:r>
    </w:p>
    <w:p w:rsidR="00E806F5" w:rsidRDefault="00E806F5" w:rsidP="00C813E0"/>
    <w:p w:rsidR="00E806F5" w:rsidRDefault="00E806F5"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E806F5" w:rsidRDefault="00E806F5" w:rsidP="00C813E0"/>
    <w:p w:rsidR="00E806F5" w:rsidRDefault="00E806F5" w:rsidP="00C813E0">
      <w:r>
        <w:t>The project file contains various settings that enable the ST-Link V2 to communicate with your target board. They should already be set for you, but just in case the following is how I had them set:</w:t>
      </w:r>
    </w:p>
    <w:p w:rsidR="00E806F5" w:rsidRDefault="00E806F5" w:rsidP="00C813E0"/>
    <w:p w:rsidR="00E806F5" w:rsidRDefault="00E806F5" w:rsidP="00C813E0">
      <w:r>
        <w:t>Under “</w:t>
      </w:r>
      <w:r w:rsidRPr="00453536">
        <w:rPr>
          <w:b/>
        </w:rPr>
        <w:t>Edit/Preferences</w:t>
      </w:r>
      <w:r>
        <w:t>”:</w:t>
      </w:r>
    </w:p>
    <w:p w:rsidR="00E806F5" w:rsidRDefault="00E806F5" w:rsidP="00C813E0"/>
    <w:p w:rsidR="00E806F5" w:rsidRDefault="00E806F5" w:rsidP="00C813E0">
      <w:r>
        <w:pict>
          <v:shape id="_x0000_i1034" type="#_x0000_t75" style="width:363.75pt;height:169.5pt">
            <v:imagedata r:id="rId18" o:title=""/>
          </v:shape>
        </w:pict>
      </w:r>
    </w:p>
    <w:p w:rsidR="00E806F5" w:rsidRDefault="00E806F5" w:rsidP="00C813E0">
      <w:r>
        <w:br w:type="page"/>
      </w:r>
    </w:p>
    <w:p w:rsidR="00E806F5" w:rsidRDefault="00E806F5" w:rsidP="00C813E0">
      <w:r>
        <w:t>Under “</w:t>
      </w:r>
      <w:r w:rsidRPr="00453536">
        <w:rPr>
          <w:b/>
        </w:rPr>
        <w:t>Configure/Configure ST Visual Programmer</w:t>
      </w:r>
      <w:r>
        <w:t>”</w:t>
      </w:r>
    </w:p>
    <w:p w:rsidR="00E806F5" w:rsidRDefault="00E806F5" w:rsidP="00C813E0"/>
    <w:p w:rsidR="00E806F5" w:rsidRDefault="00E806F5" w:rsidP="00C813E0">
      <w:r>
        <w:pict>
          <v:shape id="_x0000_i1035" type="#_x0000_t75" style="width:427.5pt;height:372pt">
            <v:imagedata r:id="rId19" o:title=""/>
          </v:shape>
        </w:pict>
      </w:r>
    </w:p>
    <w:p w:rsidR="00E806F5" w:rsidRDefault="00E806F5" w:rsidP="00C813E0"/>
    <w:p w:rsidR="00E806F5" w:rsidRDefault="00E806F5" w:rsidP="00C813E0"/>
    <w:p w:rsidR="00E806F5" w:rsidRDefault="00E806F5" w:rsidP="00C813E0">
      <w:r>
        <w:t>If the above looks OK you are ready to program the Network Module.</w:t>
      </w:r>
    </w:p>
    <w:p w:rsidR="00E806F5" w:rsidRDefault="00E806F5" w:rsidP="00C813E0">
      <w:r>
        <w:br w:type="page"/>
      </w:r>
    </w:p>
    <w:p w:rsidR="00E806F5" w:rsidRDefault="00E806F5" w:rsidP="00C813E0">
      <w:r>
        <w:t>First, attach the ST-Link V2 to your Network Module as follows:</w:t>
      </w:r>
    </w:p>
    <w:p w:rsidR="00E806F5" w:rsidRDefault="00E806F5" w:rsidP="00C813E0"/>
    <w:p w:rsidR="00E806F5" w:rsidRDefault="00E806F5" w:rsidP="00C813E0">
      <w:r>
        <w:pict>
          <v:shape id="_x0000_i1036" type="#_x0000_t75" style="width:420pt;height:206.25pt">
            <v:imagedata r:id="rId20" o:title=""/>
          </v:shape>
        </w:pict>
      </w:r>
    </w:p>
    <w:p w:rsidR="00E806F5" w:rsidRDefault="00E806F5" w:rsidP="00C813E0"/>
    <w:p w:rsidR="00E806F5" w:rsidRDefault="00E806F5" w:rsidP="00C813E0">
      <w:r>
        <w:t>Apply power to your Network Module. You should be using a 5V power supply connected to the power pins on the Network Module.</w:t>
      </w:r>
    </w:p>
    <w:p w:rsidR="00E806F5" w:rsidRDefault="00E806F5" w:rsidP="00C813E0"/>
    <w:p w:rsidR="00E806F5" w:rsidRDefault="00E806F5" w:rsidP="00C813E0">
      <w:r>
        <w:t>Plug the ST-Link V2 into your PC USB port.</w:t>
      </w:r>
    </w:p>
    <w:p w:rsidR="00E806F5" w:rsidRDefault="00E806F5" w:rsidP="00C813E0"/>
    <w:p w:rsidR="00E806F5" w:rsidRDefault="00E806F5" w:rsidP="00C813E0">
      <w:r>
        <w:t>If STVP is not already running, start it now.</w:t>
      </w:r>
    </w:p>
    <w:p w:rsidR="00E806F5" w:rsidRDefault="00E806F5" w:rsidP="00C813E0"/>
    <w:p w:rsidR="00E806F5" w:rsidRDefault="00E806F5"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E806F5" w:rsidRDefault="00E806F5" w:rsidP="00C813E0"/>
    <w:p w:rsidR="00E806F5" w:rsidRDefault="00E806F5" w:rsidP="00C813E0">
      <w:r>
        <w:br w:type="page"/>
      </w:r>
    </w:p>
    <w:p w:rsidR="00E806F5" w:rsidRDefault="00E806F5"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E806F5" w:rsidRDefault="00E806F5" w:rsidP="00C813E0"/>
    <w:p w:rsidR="00E806F5" w:rsidRDefault="00E806F5" w:rsidP="00C813E0">
      <w:r>
        <w:t>In the STVP main window click on the “</w:t>
      </w:r>
      <w:r w:rsidRPr="00453536">
        <w:rPr>
          <w:b/>
        </w:rPr>
        <w:t>Option Byte</w:t>
      </w:r>
      <w:r>
        <w:t>” tab</w:t>
      </w:r>
    </w:p>
    <w:p w:rsidR="00E806F5" w:rsidRDefault="00E806F5" w:rsidP="00C813E0"/>
    <w:p w:rsidR="00E806F5" w:rsidRDefault="00E806F5" w:rsidP="00C813E0">
      <w:r>
        <w:pict>
          <v:shape id="_x0000_i1037" type="#_x0000_t75" style="width:378pt;height:249pt">
            <v:imagedata r:id="rId21" o:title=""/>
          </v:shape>
        </w:pict>
      </w:r>
    </w:p>
    <w:p w:rsidR="00E806F5" w:rsidRDefault="00E806F5" w:rsidP="00C813E0"/>
    <w:p w:rsidR="00E806F5" w:rsidRDefault="00E806F5" w:rsidP="00C813E0">
      <w:r>
        <w:t>Make sure “</w:t>
      </w:r>
      <w:r w:rsidRPr="00453536">
        <w:rPr>
          <w:b/>
        </w:rPr>
        <w:t>Read Out Protection OFF</w:t>
      </w:r>
      <w:r>
        <w:t>” is selected in this drop down.</w:t>
      </w:r>
    </w:p>
    <w:p w:rsidR="00E806F5" w:rsidRDefault="00E806F5" w:rsidP="00C813E0"/>
    <w:p w:rsidR="00E806F5" w:rsidRDefault="00E806F5" w:rsidP="00C813E0">
      <w:r>
        <w:pict>
          <v:shape id="_x0000_i1038" type="#_x0000_t75" style="width:362.25pt;height:237.75pt">
            <v:imagedata r:id="rId22" o:title=""/>
          </v:shape>
        </w:pict>
      </w:r>
    </w:p>
    <w:p w:rsidR="00E806F5" w:rsidRDefault="00E806F5" w:rsidP="00C813E0"/>
    <w:p w:rsidR="00E806F5" w:rsidRDefault="00E806F5"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E806F5" w:rsidRDefault="00E806F5" w:rsidP="00C813E0"/>
    <w:p w:rsidR="00E806F5" w:rsidRDefault="00E806F5" w:rsidP="00C813E0"/>
    <w:p w:rsidR="00E806F5" w:rsidRDefault="00E806F5" w:rsidP="00C813E0">
      <w:r>
        <w:t>To program the device:</w:t>
      </w:r>
    </w:p>
    <w:p w:rsidR="00E806F5" w:rsidRDefault="00E806F5" w:rsidP="00C813E0">
      <w:r>
        <w:t>Select the Program Memory tab</w:t>
      </w:r>
    </w:p>
    <w:p w:rsidR="00E806F5" w:rsidRDefault="00E806F5" w:rsidP="00C813E0">
      <w:r>
        <w:pict>
          <v:shape id="_x0000_i1039" type="#_x0000_t75" style="width:368.25pt;height:240.75pt">
            <v:imagedata r:id="rId23" o:title=""/>
          </v:shape>
        </w:pict>
      </w:r>
    </w:p>
    <w:p w:rsidR="00E806F5" w:rsidRDefault="00E806F5" w:rsidP="00C813E0"/>
    <w:p w:rsidR="00E806F5" w:rsidRDefault="00E806F5" w:rsidP="00C813E0"/>
    <w:p w:rsidR="00E806F5" w:rsidRDefault="00E806F5" w:rsidP="00C813E0">
      <w:r>
        <w:t xml:space="preserve">Next select </w:t>
      </w:r>
      <w:r w:rsidRPr="001F3125">
        <w:rPr>
          <w:b/>
        </w:rPr>
        <w:t>“Program / Current Tab”</w:t>
      </w:r>
    </w:p>
    <w:p w:rsidR="00E806F5" w:rsidRDefault="00E806F5" w:rsidP="00C813E0"/>
    <w:p w:rsidR="00E806F5" w:rsidRDefault="00E806F5" w:rsidP="004B35AF">
      <w:r>
        <w:t>If you got an error message while attempting to program the Network Module:</w:t>
      </w:r>
    </w:p>
    <w:p w:rsidR="00E806F5" w:rsidRDefault="00E806F5" w:rsidP="004B35AF">
      <w:pPr>
        <w:numPr>
          <w:ilvl w:val="0"/>
          <w:numId w:val="1"/>
        </w:numPr>
      </w:pPr>
      <w:r>
        <w:t>Make sure the RST connection is in place.</w:t>
      </w:r>
    </w:p>
    <w:p w:rsidR="00E806F5" w:rsidRDefault="00E806F5" w:rsidP="004B35AF">
      <w:pPr>
        <w:numPr>
          <w:ilvl w:val="0"/>
          <w:numId w:val="1"/>
        </w:numPr>
      </w:pPr>
      <w:r>
        <w:t>Make sure the power supply connected to the Network Module is providing 5V.</w:t>
      </w:r>
    </w:p>
    <w:p w:rsidR="00E806F5" w:rsidRDefault="00E806F5" w:rsidP="004B35AF">
      <w:pPr>
        <w:numPr>
          <w:ilvl w:val="0"/>
          <w:numId w:val="1"/>
        </w:numPr>
      </w:pPr>
      <w:r>
        <w:t>Make sure you have good connections from the ST-Link V2 to the Network Module.</w:t>
      </w:r>
    </w:p>
    <w:p w:rsidR="00E806F5" w:rsidRDefault="00E806F5" w:rsidP="004B35AF">
      <w:pPr>
        <w:numPr>
          <w:ilvl w:val="0"/>
          <w:numId w:val="1"/>
        </w:numPr>
      </w:pPr>
      <w:r>
        <w:t>You might have to unplug the ST-Link V2 from the USB port on your PC and plug it back in again.</w:t>
      </w:r>
    </w:p>
    <w:p w:rsidR="00E806F5" w:rsidRDefault="00E806F5" w:rsidP="004B35AF">
      <w:pPr>
        <w:numPr>
          <w:ilvl w:val="0"/>
          <w:numId w:val="1"/>
        </w:numPr>
      </w:pPr>
      <w:r>
        <w:t>You might have to stop the STVP program, unplug and replug the ST-Link V2, then restart the STVP program.</w:t>
      </w:r>
    </w:p>
    <w:p w:rsidR="00E806F5" w:rsidRDefault="00E806F5" w:rsidP="004B35AF"/>
    <w:p w:rsidR="00E806F5" w:rsidRDefault="00E806F5" w:rsidP="004B35AF">
      <w:pPr>
        <w:ind w:left="720"/>
      </w:pPr>
      <w:r>
        <w:t>Generally I haven’t had to do any of the above as I seldom got an error. But on occasion I got an error message that the link was not working, and the above tinkering got it working again.</w:t>
      </w:r>
    </w:p>
    <w:p w:rsidR="00E806F5" w:rsidRDefault="00E806F5" w:rsidP="004B35AF">
      <w:pPr>
        <w:ind w:left="720"/>
      </w:pPr>
    </w:p>
    <w:p w:rsidR="00E806F5" w:rsidRDefault="00E806F5" w:rsidP="00C813E0">
      <w:r>
        <w:t>If you got a message indicating programming success you are ready to attempt to connect to the Network Module via the Ethernet connector.</w:t>
      </w:r>
    </w:p>
    <w:p w:rsidR="00E806F5" w:rsidRDefault="00E806F5" w:rsidP="003D6589">
      <w:pPr>
        <w:numPr>
          <w:ilvl w:val="0"/>
          <w:numId w:val="3"/>
        </w:numPr>
      </w:pPr>
      <w:r>
        <w:t>Disconnect</w:t>
      </w:r>
      <w:r w:rsidRPr="003D6589">
        <w:t xml:space="preserve"> </w:t>
      </w:r>
      <w:r>
        <w:t>the RST wire between the ST-Link V2 and the Network Module. You can leave the others connected for the time being.</w:t>
      </w:r>
    </w:p>
    <w:p w:rsidR="00E806F5" w:rsidRDefault="00E806F5"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E806F5" w:rsidRDefault="00E806F5" w:rsidP="003D6589">
      <w:pPr>
        <w:ind w:left="720"/>
      </w:pPr>
      <w:hyperlink r:id="rId24" w:history="1">
        <w:r>
          <w:rPr>
            <w:rStyle w:val="Hyperlink"/>
          </w:rPr>
          <w:t>https://stevessmarthomeguide.com/setting-up-static-ip-address-windows-10/</w:t>
        </w:r>
      </w:hyperlink>
    </w:p>
    <w:p w:rsidR="00E806F5" w:rsidRDefault="00E806F5" w:rsidP="00C813E0"/>
    <w:p w:rsidR="00E806F5" w:rsidRDefault="00E806F5" w:rsidP="00C813E0"/>
    <w:p w:rsidR="00E806F5" w:rsidRDefault="00E806F5" w:rsidP="00C813E0"/>
    <w:p w:rsidR="00E806F5" w:rsidRDefault="00E806F5"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E806F5" w:rsidRDefault="00E806F5" w:rsidP="00C813E0">
      <w:r>
        <w:t xml:space="preserve"> </w:t>
      </w:r>
      <w:r>
        <w:br w:type="page"/>
      </w:r>
    </w:p>
    <w:p w:rsidR="00E806F5" w:rsidRPr="00030DE7" w:rsidRDefault="00E806F5" w:rsidP="00030DE7">
      <w:pPr>
        <w:pStyle w:val="Heading1"/>
        <w:jc w:val="center"/>
        <w:rPr>
          <w:sz w:val="40"/>
          <w:szCs w:val="40"/>
        </w:rPr>
      </w:pPr>
      <w:bookmarkStart w:id="5" w:name="_Toc43528206"/>
      <w:r w:rsidRPr="00030DE7">
        <w:rPr>
          <w:sz w:val="40"/>
          <w:szCs w:val="40"/>
        </w:rPr>
        <w:t>Setting Up a Programming Environment</w:t>
      </w:r>
      <w:bookmarkEnd w:id="5"/>
    </w:p>
    <w:p w:rsidR="00E806F5" w:rsidRDefault="00E806F5" w:rsidP="00C813E0"/>
    <w:p w:rsidR="00E806F5" w:rsidRDefault="00E806F5" w:rsidP="00C813E0">
      <w:r>
        <w:t>If you want to change the code for your own use I assume you have some experience with programming and the tools typically involved. I used the tools described in the previous sections for actual programming of the device, and used the Cosmic tools for the development environment. To duplicate this you'll want the following:</w:t>
      </w:r>
    </w:p>
    <w:p w:rsidR="00E806F5" w:rsidRDefault="00E806F5" w:rsidP="00C813E0"/>
    <w:p w:rsidR="00E806F5" w:rsidRDefault="00E806F5" w:rsidP="00BD486E">
      <w:pPr>
        <w:numPr>
          <w:ilvl w:val="0"/>
          <w:numId w:val="4"/>
        </w:numPr>
      </w:pPr>
      <w:r w:rsidRPr="003207C0">
        <w:rPr>
          <w:b/>
        </w:rPr>
        <w:t>Download and install the Cosmic Compiler:</w:t>
      </w:r>
      <w:r>
        <w:t xml:space="preserve"> Use the one that is specifically for the STM8 devices. Start at this website</w:t>
      </w:r>
    </w:p>
    <w:p w:rsidR="00E806F5" w:rsidRDefault="00E806F5" w:rsidP="00BD486E">
      <w:pPr>
        <w:ind w:left="720"/>
      </w:pPr>
      <w:hyperlink r:id="rId25" w:anchor="product-details" w:history="1">
        <w:r w:rsidRPr="005E52C1">
          <w:rPr>
            <w:rStyle w:val="Hyperlink"/>
          </w:rPr>
          <w:t>https://www.st.com/en/development-tools/cxstm8.html#product-details</w:t>
        </w:r>
      </w:hyperlink>
    </w:p>
    <w:p w:rsidR="00E806F5" w:rsidRDefault="00E806F5"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E806F5" w:rsidRDefault="00E806F5" w:rsidP="00BD486E">
      <w:pPr>
        <w:ind w:left="720"/>
      </w:pPr>
      <w:r>
        <w:t>As an FYI, even though my PC is x64, the tools installed in this directory:</w:t>
      </w:r>
    </w:p>
    <w:p w:rsidR="00E806F5" w:rsidRDefault="00E806F5" w:rsidP="00BD486E">
      <w:pPr>
        <w:ind w:left="720"/>
      </w:pPr>
      <w:r>
        <w:t>C:/Program Files (x86)/COSMIC/FSE_Compilers/</w:t>
      </w:r>
    </w:p>
    <w:p w:rsidR="00E806F5" w:rsidRDefault="00E806F5" w:rsidP="00C813E0"/>
    <w:p w:rsidR="00E806F5" w:rsidRPr="003207C0" w:rsidRDefault="00E806F5" w:rsidP="003207C0">
      <w:pPr>
        <w:numPr>
          <w:ilvl w:val="0"/>
          <w:numId w:val="4"/>
        </w:numPr>
        <w:rPr>
          <w:b/>
        </w:rPr>
      </w:pPr>
      <w:r w:rsidRPr="003207C0">
        <w:rPr>
          <w:b/>
        </w:rPr>
        <w:t>Download and install the following library from st.com:</w:t>
      </w:r>
    </w:p>
    <w:p w:rsidR="00E806F5" w:rsidRDefault="00E806F5" w:rsidP="003207C0">
      <w:pPr>
        <w:ind w:left="720"/>
      </w:pPr>
      <w:r>
        <w:t xml:space="preserve">en.stsw-stm8069.zip You'll find it at </w:t>
      </w:r>
    </w:p>
    <w:p w:rsidR="00E806F5" w:rsidRDefault="00E806F5" w:rsidP="003207C0">
      <w:pPr>
        <w:ind w:left="720"/>
      </w:pPr>
      <w:hyperlink r:id="rId26" w:history="1">
        <w:r w:rsidRPr="005E52C1">
          <w:rPr>
            <w:rStyle w:val="Hyperlink"/>
          </w:rPr>
          <w:t>https://www.st.com/en/embedded-software/stsw-stm8069.html</w:t>
        </w:r>
      </w:hyperlink>
    </w:p>
    <w:p w:rsidR="00E806F5" w:rsidRPr="006149F8" w:rsidRDefault="00E806F5"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E806F5" w:rsidRDefault="00E806F5" w:rsidP="003207C0">
      <w:pPr>
        <w:ind w:left="720"/>
      </w:pPr>
    </w:p>
    <w:p w:rsidR="00E806F5" w:rsidRDefault="00E806F5"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E806F5" w:rsidRDefault="00E806F5" w:rsidP="003207C0">
      <w:pPr>
        <w:ind w:left="720"/>
      </w:pPr>
      <w:r>
        <w:t>C:/Users/Mike/Documents/COSMIC/FSE_Compilers/CXSTM8/NetworkModule</w:t>
      </w:r>
    </w:p>
    <w:p w:rsidR="00E806F5" w:rsidRDefault="00E806F5" w:rsidP="007C41AF">
      <w:pPr>
        <w:ind w:left="720" w:firstLine="720"/>
      </w:pPr>
      <w:r>
        <w:t>Of course you will likely have a different user ID.</w:t>
      </w:r>
    </w:p>
    <w:p w:rsidR="00E806F5" w:rsidRDefault="00E806F5" w:rsidP="0021463C"/>
    <w:p w:rsidR="00E806F5" w:rsidRDefault="00E806F5" w:rsidP="0021463C">
      <w:r>
        <w:t>Start the Cosmic tools by double clicking on the NetworkModule</w:t>
      </w:r>
      <w:r w:rsidRPr="003207C0">
        <w:t>.prjsm8</w:t>
      </w:r>
      <w:r>
        <w:t xml:space="preserve"> file. You should be on your way.</w:t>
      </w:r>
    </w:p>
    <w:p w:rsidR="00E806F5" w:rsidRDefault="00E806F5" w:rsidP="0021463C"/>
    <w:p w:rsidR="00E806F5" w:rsidRDefault="00E806F5" w:rsidP="0021463C">
      <w:r>
        <w:t>My programming note: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E806F5" w:rsidRDefault="00E806F5" w:rsidP="0021463C"/>
    <w:p w:rsidR="00E806F5" w:rsidRPr="00ED389C" w:rsidRDefault="00E806F5" w:rsidP="00ED389C">
      <w:pPr>
        <w:pStyle w:val="Heading1"/>
        <w:jc w:val="center"/>
        <w:rPr>
          <w:sz w:val="40"/>
        </w:rPr>
      </w:pPr>
      <w:r>
        <w:br w:type="page"/>
      </w:r>
      <w:bookmarkStart w:id="6" w:name="_Toc43528207"/>
      <w:r w:rsidRPr="00ED389C">
        <w:rPr>
          <w:sz w:val="40"/>
        </w:rPr>
        <w:t>Notes on the MAC Address</w:t>
      </w:r>
      <w:bookmarkEnd w:id="6"/>
    </w:p>
    <w:p w:rsidR="00E806F5" w:rsidRDefault="00E806F5" w:rsidP="0021463C"/>
    <w:p w:rsidR="00E806F5" w:rsidRDefault="00E806F5" w:rsidP="0021463C">
      <w:r>
        <w:t>When new the Network Modules all have the same MAC address. This obviously doesn’t work when you try to put more than one on a network.</w:t>
      </w:r>
    </w:p>
    <w:p w:rsidR="00E806F5" w:rsidRDefault="00E806F5" w:rsidP="0021463C"/>
    <w:p w:rsidR="00E806F5" w:rsidRDefault="00E806F5" w:rsidP="0021463C">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E806F5" w:rsidRDefault="00E806F5" w:rsidP="0021463C"/>
    <w:p w:rsidR="00E806F5" w:rsidRDefault="00E806F5" w:rsidP="0021463C">
      <w:r>
        <w:t>The default MAC address value in the code provided is just a random value with the exception that it has the two least significant bits of the most significant octet arranged to make it a “Unicast” and “Locally Administered Address (LAA)” as illustrated here:</w:t>
      </w:r>
    </w:p>
    <w:p w:rsidR="00E806F5" w:rsidRDefault="00E806F5" w:rsidP="0021463C"/>
    <w:p w:rsidR="00E806F5" w:rsidRDefault="00E806F5" w:rsidP="0021463C">
      <w:r>
        <w:pict>
          <v:shape id="_x0000_i1040" type="#_x0000_t75" style="width:223.5pt;height:231.75pt">
            <v:imagedata r:id="rId27" o:title=""/>
          </v:shape>
        </w:pict>
      </w:r>
    </w:p>
    <w:p w:rsidR="00E806F5" w:rsidRDefault="00E806F5" w:rsidP="0021463C"/>
    <w:p w:rsidR="00E806F5" w:rsidRDefault="00E806F5" w:rsidP="0021463C">
      <w:r>
        <w:t>All other bits and octets in the MAC address can be anything you want as long as you set the two bits above as shown.</w:t>
      </w:r>
    </w:p>
    <w:p w:rsidR="00E806F5" w:rsidRDefault="00E806F5" w:rsidP="0021463C"/>
    <w:p w:rsidR="00E806F5" w:rsidRDefault="00E806F5" w:rsidP="0021463C">
      <w:r>
        <w:t>Despite this being a LAA MAC address there is still some very remote possibility it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E806F5" w:rsidRDefault="00E806F5" w:rsidP="0021463C"/>
    <w:p w:rsidR="00E806F5" w:rsidRDefault="00E806F5" w:rsidP="0021463C"/>
    <w:p w:rsidR="00E806F5" w:rsidRDefault="00E806F5" w:rsidP="0021463C">
      <w:r>
        <w:t>A good reference for MAC address explanations is here:</w:t>
      </w:r>
    </w:p>
    <w:p w:rsidR="00E806F5" w:rsidRDefault="00E806F5" w:rsidP="0021463C"/>
    <w:p w:rsidR="00E806F5" w:rsidRDefault="00E806F5" w:rsidP="0021463C">
      <w:hyperlink r:id="rId28" w:history="1">
        <w:r>
          <w:rPr>
            <w:rStyle w:val="Hyperlink"/>
          </w:rPr>
          <w:t>https://en.wikipedia.org/wiki/MAC_address</w:t>
        </w:r>
      </w:hyperlink>
    </w:p>
    <w:p w:rsidR="00E806F5" w:rsidRDefault="00E806F5" w:rsidP="0021463C"/>
    <w:p w:rsidR="00E806F5" w:rsidRPr="00052F91" w:rsidRDefault="00E806F5" w:rsidP="00052F91">
      <w:pPr>
        <w:pStyle w:val="Heading1"/>
        <w:jc w:val="center"/>
        <w:rPr>
          <w:sz w:val="40"/>
        </w:rPr>
      </w:pPr>
      <w:r>
        <w:br w:type="page"/>
      </w:r>
      <w:bookmarkStart w:id="7" w:name="_Toc43528208"/>
      <w:r w:rsidRPr="00052F91">
        <w:rPr>
          <w:sz w:val="40"/>
        </w:rPr>
        <w:t>Network Module Schematic</w:t>
      </w:r>
      <w:bookmarkEnd w:id="7"/>
    </w:p>
    <w:p w:rsidR="00E806F5" w:rsidRDefault="00E806F5" w:rsidP="0021463C"/>
    <w:p w:rsidR="00E806F5" w:rsidRDefault="00E806F5"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E806F5" w:rsidRDefault="00E806F5" w:rsidP="0021463C"/>
    <w:p w:rsidR="00E806F5" w:rsidRDefault="00E806F5" w:rsidP="00397C50">
      <w:pPr>
        <w:numPr>
          <w:ilvl w:val="0"/>
          <w:numId w:val="11"/>
        </w:numPr>
      </w:pPr>
      <w:r>
        <w:t>There are a number of capacitors connecting power and ground. These are left out of the schematic.</w:t>
      </w:r>
    </w:p>
    <w:p w:rsidR="00E806F5" w:rsidRDefault="00E806F5" w:rsidP="0021463C"/>
    <w:p w:rsidR="00E806F5" w:rsidRDefault="00E806F5" w:rsidP="00397C50">
      <w:pPr>
        <w:numPr>
          <w:ilvl w:val="0"/>
          <w:numId w:val="10"/>
        </w:numPr>
      </w:pPr>
      <w:r>
        <w:t>The VCAP pin on the processor was not traced.</w:t>
      </w:r>
    </w:p>
    <w:p w:rsidR="00E806F5" w:rsidRDefault="00E806F5" w:rsidP="001B2DD4"/>
    <w:p w:rsidR="00E806F5" w:rsidRDefault="00E806F5"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E806F5" w:rsidRDefault="00E806F5" w:rsidP="0001364E">
      <w:pPr>
        <w:numPr>
          <w:ilvl w:val="1"/>
          <w:numId w:val="10"/>
        </w:numPr>
      </w:pPr>
      <w:r>
        <w:t>There are some components connected to the Port B pins. I suspect the original code used these to identify if the board was “8 port” or “16 port”.</w:t>
      </w:r>
    </w:p>
    <w:p w:rsidR="00E806F5" w:rsidRDefault="00E806F5" w:rsidP="0001364E"/>
    <w:p w:rsidR="00E806F5" w:rsidRDefault="00E806F5" w:rsidP="00397C50">
      <w:pPr>
        <w:numPr>
          <w:ilvl w:val="0"/>
          <w:numId w:val="10"/>
        </w:numPr>
      </w:pPr>
      <w:r>
        <w:t>I didn’t trace out most of the pins on the ENC28J60, as I knew the design worked and did not need to do any modifications. Some notes:</w:t>
      </w:r>
    </w:p>
    <w:p w:rsidR="00E806F5" w:rsidRDefault="00E806F5"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E806F5" w:rsidRDefault="00E806F5" w:rsidP="001B2DD4">
      <w:pPr>
        <w:numPr>
          <w:ilvl w:val="1"/>
          <w:numId w:val="10"/>
        </w:numPr>
      </w:pPr>
      <w:r>
        <w:t>The –WOL pin does not appear to be connected.</w:t>
      </w:r>
    </w:p>
    <w:p w:rsidR="00E806F5" w:rsidRDefault="00E806F5" w:rsidP="001B2DD4">
      <w:pPr>
        <w:numPr>
          <w:ilvl w:val="1"/>
          <w:numId w:val="10"/>
        </w:numPr>
      </w:pPr>
      <w:r>
        <w:t>The CLKOUT pin is not connected.</w:t>
      </w:r>
    </w:p>
    <w:p w:rsidR="00E806F5" w:rsidRDefault="00E806F5" w:rsidP="0001364E"/>
    <w:p w:rsidR="00E806F5" w:rsidRDefault="00E806F5"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E806F5" w:rsidRDefault="00E806F5" w:rsidP="006F633B"/>
    <w:p w:rsidR="00E806F5" w:rsidRDefault="00E806F5" w:rsidP="00397C50">
      <w:pPr>
        <w:numPr>
          <w:ilvl w:val="0"/>
          <w:numId w:val="10"/>
        </w:numPr>
      </w:pPr>
      <w:r>
        <w:t>The STM8S005 operates on its internal 16MHz clock. It does not have an external crystal or clock source.</w:t>
      </w:r>
    </w:p>
    <w:p w:rsidR="00E806F5" w:rsidRDefault="00E806F5" w:rsidP="00397C50"/>
    <w:p w:rsidR="00E806F5" w:rsidRDefault="00E806F5" w:rsidP="0021463C">
      <w:pPr>
        <w:sectPr w:rsidR="00E806F5" w:rsidSect="00F63DDC">
          <w:footerReference w:type="default" r:id="rId29"/>
          <w:pgSz w:w="12240" w:h="15840"/>
          <w:pgMar w:top="1440" w:right="1800" w:bottom="1440" w:left="1800" w:header="720" w:footer="720" w:gutter="0"/>
          <w:cols w:space="720"/>
          <w:docGrid w:linePitch="360"/>
        </w:sectPr>
      </w:pPr>
    </w:p>
    <w:p w:rsidR="00E806F5" w:rsidRPr="00397C50" w:rsidRDefault="00E806F5" w:rsidP="00397C50">
      <w:pPr>
        <w:ind w:left="-720"/>
      </w:pPr>
      <w:r>
        <w:pict>
          <v:shape id="_x0000_i1041" type="#_x0000_t75" style="width:708pt;height:393.75pt">
            <v:imagedata r:id="rId30" o:title=""/>
          </v:shape>
        </w:pict>
      </w:r>
    </w:p>
    <w:p w:rsidR="00E806F5" w:rsidRDefault="00E806F5" w:rsidP="0021463C"/>
    <w:p w:rsidR="00E806F5" w:rsidRDefault="00E806F5" w:rsidP="00EA01EA">
      <w:pPr>
        <w:pStyle w:val="Heading1"/>
        <w:jc w:val="center"/>
        <w:sectPr w:rsidR="00E806F5" w:rsidSect="00397C50">
          <w:pgSz w:w="15840" w:h="12240" w:orient="landscape"/>
          <w:pgMar w:top="1800" w:right="1440" w:bottom="1800" w:left="1440" w:header="720" w:footer="720" w:gutter="0"/>
          <w:cols w:space="720"/>
          <w:docGrid w:linePitch="360"/>
        </w:sectPr>
      </w:pPr>
    </w:p>
    <w:p w:rsidR="00E806F5" w:rsidRPr="00EA01EA" w:rsidRDefault="00E806F5" w:rsidP="00EA01EA">
      <w:pPr>
        <w:pStyle w:val="Heading1"/>
        <w:jc w:val="center"/>
        <w:rPr>
          <w:sz w:val="40"/>
        </w:rPr>
      </w:pPr>
      <w:bookmarkStart w:id="8" w:name="_Toc43528209"/>
      <w:r w:rsidRPr="00EA01EA">
        <w:rPr>
          <w:sz w:val="40"/>
        </w:rPr>
        <w:t>Notes on the Relay Module Interface</w:t>
      </w:r>
      <w:bookmarkEnd w:id="8"/>
    </w:p>
    <w:p w:rsidR="00E806F5" w:rsidRDefault="00E806F5" w:rsidP="0021463C"/>
    <w:p w:rsidR="00E806F5" w:rsidRDefault="00E806F5" w:rsidP="0021463C">
      <w:r>
        <w:t xml:space="preserve">There are two things to be cautious of when attaching relay modules to the Network Module. </w:t>
      </w:r>
    </w:p>
    <w:p w:rsidR="00E806F5" w:rsidRDefault="00E806F5" w:rsidP="0021463C"/>
    <w:p w:rsidR="00E806F5" w:rsidRPr="00EA01EA" w:rsidRDefault="00E806F5" w:rsidP="0021463C">
      <w:pPr>
        <w:rPr>
          <w:b/>
        </w:rPr>
      </w:pPr>
      <w:r w:rsidRPr="00EA01EA">
        <w:rPr>
          <w:b/>
        </w:rPr>
        <w:t>Power Distribution</w:t>
      </w:r>
    </w:p>
    <w:p w:rsidR="00E806F5" w:rsidRDefault="00E806F5" w:rsidP="0021463C"/>
    <w:p w:rsidR="00E806F5" w:rsidRDefault="00E806F5"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E806F5" w:rsidRDefault="00E806F5" w:rsidP="0021463C">
      <w:r>
        <w:pict>
          <v:shape id="_x0000_i1042" type="#_x0000_t75" style="width:430.5pt;height:140.25pt">
            <v:imagedata r:id="rId31" o:title=""/>
          </v:shape>
        </w:pict>
      </w:r>
    </w:p>
    <w:p w:rsidR="00E806F5" w:rsidRDefault="00E806F5" w:rsidP="0021463C"/>
    <w:p w:rsidR="00E806F5" w:rsidRDefault="00E806F5"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E806F5" w:rsidRDefault="00E806F5" w:rsidP="0021463C"/>
    <w:p w:rsidR="00E806F5" w:rsidRDefault="00E806F5" w:rsidP="0021463C">
      <w:r>
        <w:t>If you don’t think you can provide adequate power to the relay modules via the Network Module relay header you can consider a couple of options:</w:t>
      </w:r>
    </w:p>
    <w:p w:rsidR="00E806F5" w:rsidRDefault="00E806F5" w:rsidP="00D55AE5"/>
    <w:p w:rsidR="00E806F5" w:rsidRDefault="00E806F5" w:rsidP="00D55AE5">
      <w:pPr>
        <w:numPr>
          <w:ilvl w:val="0"/>
          <w:numId w:val="9"/>
        </w:numPr>
      </w:pPr>
      <w:r>
        <w:t>Connect +5V power only at the Relays, and let the power/signal header send +5V back to the Network module.</w:t>
      </w:r>
    </w:p>
    <w:p w:rsidR="00E806F5" w:rsidRDefault="00E806F5" w:rsidP="00D55AE5">
      <w:r>
        <w:pict>
          <v:shape id="_x0000_i1043" type="#_x0000_t75" style="width:429pt;height:142.5pt">
            <v:imagedata r:id="rId32" o:title=""/>
          </v:shape>
        </w:pict>
      </w:r>
    </w:p>
    <w:p w:rsidR="00E806F5" w:rsidRDefault="00E806F5" w:rsidP="00D55AE5"/>
    <w:p w:rsidR="00E806F5" w:rsidRDefault="00E806F5" w:rsidP="00D55AE5"/>
    <w:p w:rsidR="00E806F5" w:rsidRDefault="00E806F5" w:rsidP="0021463C"/>
    <w:p w:rsidR="00E806F5" w:rsidRDefault="00E806F5" w:rsidP="00D55AE5">
      <w:pPr>
        <w:numPr>
          <w:ilvl w:val="0"/>
          <w:numId w:val="9"/>
        </w:numPr>
      </w:pPr>
      <w:r>
        <w:t>Use separate +5V power supplies on the Network Module and Relay Modules. If you do this you’ll need to disconnect the +5V power connection between the headers.</w:t>
      </w:r>
    </w:p>
    <w:p w:rsidR="00E806F5" w:rsidRDefault="00E806F5" w:rsidP="00D55AE5"/>
    <w:p w:rsidR="00E806F5" w:rsidRDefault="00E806F5" w:rsidP="00D55AE5">
      <w:r>
        <w:pict>
          <v:shape id="_x0000_i1044" type="#_x0000_t75" style="width:426.75pt;height:183pt">
            <v:imagedata r:id="rId33" o:title=""/>
          </v:shape>
        </w:pict>
      </w:r>
    </w:p>
    <w:p w:rsidR="00E806F5" w:rsidRDefault="00E806F5" w:rsidP="0021463C"/>
    <w:p w:rsidR="00E806F5" w:rsidRDefault="00E806F5" w:rsidP="0021463C"/>
    <w:p w:rsidR="00E806F5" w:rsidRPr="00D55AE5" w:rsidRDefault="00E806F5" w:rsidP="0021463C">
      <w:pPr>
        <w:rPr>
          <w:b/>
        </w:rPr>
      </w:pPr>
      <w:r w:rsidRPr="00D55AE5">
        <w:rPr>
          <w:b/>
        </w:rPr>
        <w:t>Type of Relay Module</w:t>
      </w:r>
    </w:p>
    <w:p w:rsidR="00E806F5" w:rsidRDefault="00E806F5" w:rsidP="0021463C"/>
    <w:p w:rsidR="00E806F5" w:rsidRDefault="00E806F5"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E806F5" w:rsidRDefault="00E806F5" w:rsidP="0021463C"/>
    <w:p w:rsidR="00E806F5" w:rsidRDefault="00E806F5" w:rsidP="0021463C">
      <w:r>
        <w:pict>
          <v:shape id="_x0000_i1045" type="#_x0000_t75" style="width:305.25pt;height:212.25pt">
            <v:imagedata r:id="rId34" o:title=""/>
          </v:shape>
        </w:pict>
      </w:r>
    </w:p>
    <w:p w:rsidR="00E806F5" w:rsidRDefault="00E806F5"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E806F5" w:rsidRDefault="00E806F5" w:rsidP="0021463C">
      <w:r>
        <w:br w:type="page"/>
      </w:r>
    </w:p>
    <w:p w:rsidR="00E806F5" w:rsidRDefault="00E806F5"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E806F5" w:rsidRDefault="00E806F5" w:rsidP="0065625F">
      <w:pPr>
        <w:ind w:left="720"/>
      </w:pPr>
    </w:p>
    <w:p w:rsidR="00E806F5" w:rsidRDefault="00E806F5" w:rsidP="0065625F">
      <w:pPr>
        <w:ind w:left="720"/>
      </w:pPr>
      <w:r>
        <w:pict>
          <v:shape id="_x0000_i1046" type="#_x0000_t75" style="width:365.25pt;height:145.5pt">
            <v:imagedata r:id="rId35" o:title=""/>
          </v:shape>
        </w:pict>
      </w:r>
    </w:p>
    <w:p w:rsidR="00E806F5" w:rsidRDefault="00E806F5" w:rsidP="0065625F">
      <w:pPr>
        <w:ind w:left="720"/>
      </w:pPr>
    </w:p>
    <w:p w:rsidR="00E806F5" w:rsidRDefault="00E806F5"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E806F5" w:rsidRDefault="00E806F5" w:rsidP="005311AA"/>
    <w:p w:rsidR="00E806F5" w:rsidRDefault="00E806F5"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E806F5" w:rsidRDefault="00E806F5" w:rsidP="005311AA"/>
    <w:p w:rsidR="00E806F5" w:rsidRDefault="00E806F5"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E806F5" w:rsidRDefault="00E806F5" w:rsidP="003B1FB1">
      <w:r>
        <w:br w:type="page"/>
      </w:r>
    </w:p>
    <w:p w:rsidR="00E806F5" w:rsidRDefault="00E806F5"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E806F5" w:rsidRDefault="00E806F5" w:rsidP="00CA1727"/>
    <w:p w:rsidR="00E806F5" w:rsidRDefault="00E806F5" w:rsidP="00CA1727">
      <w:pPr>
        <w:ind w:left="720"/>
      </w:pPr>
      <w:r>
        <w:t>A typical active-high relay module circuit design:</w:t>
      </w:r>
    </w:p>
    <w:p w:rsidR="00E806F5" w:rsidRDefault="00E806F5" w:rsidP="00CA1727">
      <w:pPr>
        <w:ind w:left="720"/>
      </w:pPr>
    </w:p>
    <w:p w:rsidR="00E806F5" w:rsidRDefault="00E806F5" w:rsidP="00CA1727">
      <w:pPr>
        <w:ind w:left="720"/>
      </w:pPr>
    </w:p>
    <w:p w:rsidR="00E806F5" w:rsidRDefault="00E806F5" w:rsidP="00CA1727">
      <w:pPr>
        <w:ind w:left="720"/>
      </w:pPr>
      <w:r>
        <w:pict>
          <v:shape id="_x0000_i1047" type="#_x0000_t75" style="width:372pt;height:147pt">
            <v:imagedata r:id="rId36" o:title=""/>
          </v:shape>
        </w:pict>
      </w:r>
    </w:p>
    <w:p w:rsidR="00E806F5" w:rsidRDefault="00E806F5" w:rsidP="00CA1727">
      <w:pPr>
        <w:ind w:left="720"/>
      </w:pPr>
    </w:p>
    <w:p w:rsidR="00E806F5" w:rsidRDefault="00E806F5" w:rsidP="00CA1727"/>
    <w:p w:rsidR="00E806F5" w:rsidRDefault="00E806F5" w:rsidP="00A70CB4">
      <w:pPr>
        <w:ind w:left="720"/>
      </w:pPr>
      <w:r>
        <w:t>The reason this module works with the Network Module is because it has no path from +5V back to the SM8S output pin..</w:t>
      </w:r>
      <w:r>
        <w:br w:type="page"/>
      </w:r>
    </w:p>
    <w:p w:rsidR="00E806F5" w:rsidRDefault="00E806F5"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E806F5" w:rsidRDefault="00E806F5" w:rsidP="0065625F">
      <w:pPr>
        <w:ind w:left="720"/>
      </w:pPr>
    </w:p>
    <w:p w:rsidR="00E806F5" w:rsidRDefault="00E806F5" w:rsidP="0065625F">
      <w:pPr>
        <w:ind w:left="720"/>
      </w:pPr>
      <w:r>
        <w:pict>
          <v:shape id="_x0000_i1048" type="#_x0000_t75" style="width:365.25pt;height:147pt">
            <v:imagedata r:id="rId37" o:title=""/>
          </v:shape>
        </w:pict>
      </w:r>
    </w:p>
    <w:p w:rsidR="00E806F5" w:rsidRDefault="00E806F5" w:rsidP="0065625F">
      <w:pPr>
        <w:ind w:left="720"/>
      </w:pPr>
    </w:p>
    <w:p w:rsidR="00E806F5" w:rsidRDefault="00E806F5"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E806F5" w:rsidRDefault="00E806F5" w:rsidP="0065625F">
      <w:pPr>
        <w:ind w:left="720"/>
      </w:pPr>
    </w:p>
    <w:p w:rsidR="00E806F5" w:rsidRDefault="00E806F5"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E806F5" w:rsidRDefault="00E806F5" w:rsidP="00A94F33"/>
    <w:p w:rsidR="00E806F5" w:rsidRDefault="00E806F5"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E806F5" w:rsidRDefault="00E806F5" w:rsidP="00C11AF3">
      <w:pPr>
        <w:spacing w:after="180"/>
      </w:pPr>
    </w:p>
    <w:p w:rsidR="00E806F5" w:rsidRPr="00030DE7" w:rsidRDefault="00E806F5" w:rsidP="00030DE7">
      <w:pPr>
        <w:pStyle w:val="Heading1"/>
        <w:jc w:val="center"/>
        <w:rPr>
          <w:sz w:val="40"/>
          <w:szCs w:val="40"/>
        </w:rPr>
      </w:pPr>
      <w:r>
        <w:br w:type="page"/>
      </w:r>
      <w:bookmarkStart w:id="9" w:name="_Toc43528210"/>
      <w:r w:rsidRPr="00030DE7">
        <w:rPr>
          <w:sz w:val="40"/>
          <w:szCs w:val="40"/>
        </w:rPr>
        <w:t>Code Credits</w:t>
      </w:r>
      <w:bookmarkEnd w:id="9"/>
    </w:p>
    <w:p w:rsidR="00E806F5" w:rsidRDefault="00E806F5" w:rsidP="002D00F7"/>
    <w:p w:rsidR="00E806F5" w:rsidRDefault="00E806F5" w:rsidP="002D00F7">
      <w:r>
        <w:t>This project borrows heavily from the work of Simon Kueppers “MicroWebServer” project available on GitHub. Extract of Simon Kueppers’ code sharing statement:</w:t>
      </w:r>
    </w:p>
    <w:p w:rsidR="00E806F5" w:rsidRDefault="00E806F5" w:rsidP="002D00F7"/>
    <w:p w:rsidR="00E806F5" w:rsidRDefault="00E806F5" w:rsidP="002D00F7">
      <w:pPr>
        <w:ind w:left="720"/>
      </w:pPr>
      <w:r>
        <w:t>* Author: Simon Kueppers</w:t>
      </w:r>
    </w:p>
    <w:p w:rsidR="00E806F5" w:rsidRDefault="00E806F5" w:rsidP="002D00F7">
      <w:pPr>
        <w:ind w:left="720"/>
      </w:pPr>
      <w:r>
        <w:t>* Email: simon.kueppers@web.de</w:t>
      </w:r>
    </w:p>
    <w:p w:rsidR="00E806F5" w:rsidRDefault="00E806F5" w:rsidP="002D00F7">
      <w:pPr>
        <w:ind w:left="720"/>
      </w:pPr>
      <w:r>
        <w:t>* Homepage: http://klinkerstein.m-faq.de</w:t>
      </w:r>
    </w:p>
    <w:p w:rsidR="00E806F5" w:rsidRDefault="00E806F5" w:rsidP="002D00F7">
      <w:pPr>
        <w:ind w:left="720"/>
      </w:pPr>
      <w:r>
        <w:t xml:space="preserve">* </w:t>
      </w:r>
    </w:p>
    <w:p w:rsidR="00E806F5" w:rsidRDefault="00E806F5"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E806F5" w:rsidRDefault="00E806F5" w:rsidP="002D00F7">
      <w:pPr>
        <w:ind w:left="720"/>
      </w:pPr>
    </w:p>
    <w:p w:rsidR="00E806F5" w:rsidRDefault="00E806F5"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E806F5" w:rsidRDefault="00E806F5" w:rsidP="002D00F7">
      <w:pPr>
        <w:ind w:left="720"/>
      </w:pPr>
    </w:p>
    <w:p w:rsidR="00E806F5" w:rsidRDefault="00E806F5" w:rsidP="002D00F7">
      <w:pPr>
        <w:ind w:left="720"/>
      </w:pPr>
      <w:r>
        <w:t>You should have received a copy of the GNU General Public License along with this program.  If not, see &lt;http://www.gnu.org/licenses/&gt;.</w:t>
      </w:r>
    </w:p>
    <w:p w:rsidR="00E806F5" w:rsidRDefault="00E806F5" w:rsidP="002D00F7">
      <w:pPr>
        <w:ind w:left="720"/>
      </w:pPr>
      <w:r>
        <w:t xml:space="preserve"> </w:t>
      </w:r>
    </w:p>
    <w:p w:rsidR="00E806F5" w:rsidRDefault="00E806F5" w:rsidP="002D00F7">
      <w:pPr>
        <w:ind w:left="720"/>
      </w:pPr>
      <w:r>
        <w:t>Copyright 2008 Simon Kueppers</w:t>
      </w:r>
    </w:p>
    <w:p w:rsidR="00E806F5" w:rsidRDefault="00E806F5" w:rsidP="002D00F7"/>
    <w:p w:rsidR="00E806F5" w:rsidRDefault="00E806F5" w:rsidP="002D00F7"/>
    <w:p w:rsidR="00E806F5" w:rsidRDefault="00E806F5" w:rsidP="002D00F7"/>
    <w:p w:rsidR="00E806F5" w:rsidRDefault="00E806F5" w:rsidP="002D00F7">
      <w:r>
        <w:t>Simon Kueppers work in turn borrows heavily from the work of Adam Dunkels uIP project, also available on GitHub and other locations. Extract of Adam Dunkels’ code sharing statement:</w:t>
      </w:r>
    </w:p>
    <w:p w:rsidR="00E806F5" w:rsidRDefault="00E806F5" w:rsidP="002D00F7"/>
    <w:p w:rsidR="00E806F5" w:rsidRDefault="00E806F5" w:rsidP="002D00F7">
      <w:pPr>
        <w:ind w:left="720"/>
      </w:pPr>
      <w:r>
        <w:t>/**</w:t>
      </w:r>
    </w:p>
    <w:p w:rsidR="00E806F5" w:rsidRDefault="00E806F5" w:rsidP="002D00F7">
      <w:pPr>
        <w:ind w:left="720"/>
      </w:pPr>
      <w:r>
        <w:t xml:space="preserve"> * \file</w:t>
      </w:r>
    </w:p>
    <w:p w:rsidR="00E806F5" w:rsidRDefault="00E806F5" w:rsidP="002D00F7">
      <w:pPr>
        <w:ind w:left="720"/>
      </w:pPr>
      <w:r>
        <w:t xml:space="preserve"> * The uIP TCP/IP stack code.</w:t>
      </w:r>
    </w:p>
    <w:p w:rsidR="00E806F5" w:rsidRDefault="00E806F5" w:rsidP="002D00F7">
      <w:pPr>
        <w:ind w:left="720"/>
      </w:pPr>
      <w:r>
        <w:t xml:space="preserve"> * \author Adam Dunkels &lt;adam@dunkels.com&gt;</w:t>
      </w:r>
    </w:p>
    <w:p w:rsidR="00E806F5" w:rsidRDefault="00E806F5" w:rsidP="002D00F7">
      <w:pPr>
        <w:ind w:left="720"/>
      </w:pPr>
      <w:r>
        <w:t xml:space="preserve"> */</w:t>
      </w:r>
    </w:p>
    <w:p w:rsidR="00E806F5" w:rsidRDefault="00E806F5" w:rsidP="002D00F7">
      <w:pPr>
        <w:ind w:left="720"/>
      </w:pPr>
    </w:p>
    <w:p w:rsidR="00E806F5" w:rsidRDefault="00E806F5" w:rsidP="002D00F7">
      <w:pPr>
        <w:ind w:left="720"/>
      </w:pPr>
      <w:r>
        <w:t>/*</w:t>
      </w:r>
    </w:p>
    <w:p w:rsidR="00E806F5" w:rsidRDefault="00E806F5" w:rsidP="002D00F7">
      <w:pPr>
        <w:ind w:left="720"/>
      </w:pPr>
      <w:r>
        <w:t xml:space="preserve"> * Copyright (c) 2001-2003, Adam Dunkels.</w:t>
      </w:r>
    </w:p>
    <w:p w:rsidR="00E806F5" w:rsidRDefault="00E806F5" w:rsidP="002D00F7">
      <w:pPr>
        <w:ind w:left="720"/>
      </w:pPr>
      <w:r>
        <w:t xml:space="preserve"> * All rights reserved.</w:t>
      </w:r>
    </w:p>
    <w:p w:rsidR="00E806F5" w:rsidRDefault="00E806F5" w:rsidP="002D00F7">
      <w:pPr>
        <w:ind w:left="720"/>
      </w:pPr>
      <w:r>
        <w:t xml:space="preserve"> *</w:t>
      </w:r>
    </w:p>
    <w:p w:rsidR="00E806F5" w:rsidRDefault="00E806F5" w:rsidP="002D00F7">
      <w:pPr>
        <w:ind w:left="720"/>
      </w:pPr>
      <w:r>
        <w:t xml:space="preserve"> * Redistribution and use in source and binary forms, with or without</w:t>
      </w:r>
    </w:p>
    <w:p w:rsidR="00E806F5" w:rsidRDefault="00E806F5" w:rsidP="002D00F7">
      <w:pPr>
        <w:ind w:left="720"/>
      </w:pPr>
      <w:r>
        <w:t xml:space="preserve"> * modification, are permitted provided that the following conditions</w:t>
      </w:r>
    </w:p>
    <w:p w:rsidR="00E806F5" w:rsidRDefault="00E806F5" w:rsidP="002D00F7">
      <w:pPr>
        <w:ind w:left="720"/>
      </w:pPr>
      <w:r>
        <w:t xml:space="preserve"> * are met:</w:t>
      </w:r>
    </w:p>
    <w:p w:rsidR="00E806F5" w:rsidRDefault="00E806F5" w:rsidP="002D00F7">
      <w:pPr>
        <w:ind w:left="720"/>
      </w:pPr>
      <w:r>
        <w:t xml:space="preserve"> * 1. Redistributions of source code must retain the above copyright</w:t>
      </w:r>
    </w:p>
    <w:p w:rsidR="00E806F5" w:rsidRDefault="00E806F5" w:rsidP="002D00F7">
      <w:pPr>
        <w:ind w:left="720"/>
      </w:pPr>
      <w:r>
        <w:t xml:space="preserve"> *    notice, this list of conditions and the following disclaimer.</w:t>
      </w:r>
    </w:p>
    <w:p w:rsidR="00E806F5" w:rsidRDefault="00E806F5" w:rsidP="002D00F7">
      <w:pPr>
        <w:ind w:left="720"/>
      </w:pPr>
      <w:r>
        <w:t xml:space="preserve"> * 2. Redistributions in binary form must reproduce the above copyright</w:t>
      </w:r>
    </w:p>
    <w:p w:rsidR="00E806F5" w:rsidRDefault="00E806F5" w:rsidP="002D00F7">
      <w:pPr>
        <w:ind w:left="720"/>
      </w:pPr>
      <w:r>
        <w:t xml:space="preserve"> *    notice, this list of conditions and the following disclaimer in the</w:t>
      </w:r>
    </w:p>
    <w:p w:rsidR="00E806F5" w:rsidRDefault="00E806F5" w:rsidP="002D00F7">
      <w:pPr>
        <w:ind w:left="720"/>
      </w:pPr>
      <w:r>
        <w:t xml:space="preserve"> *    documentation and/or other materials provided with the distribution.</w:t>
      </w:r>
    </w:p>
    <w:p w:rsidR="00E806F5" w:rsidRDefault="00E806F5" w:rsidP="002D00F7">
      <w:pPr>
        <w:ind w:left="720"/>
      </w:pPr>
      <w:r>
        <w:t xml:space="preserve"> * 3. The name of the author may not be used to endorse or promote</w:t>
      </w:r>
    </w:p>
    <w:p w:rsidR="00E806F5" w:rsidRDefault="00E806F5" w:rsidP="002D00F7">
      <w:pPr>
        <w:ind w:left="720"/>
      </w:pPr>
      <w:r>
        <w:t xml:space="preserve"> *    products derived from this software without specific prior</w:t>
      </w:r>
    </w:p>
    <w:p w:rsidR="00E806F5" w:rsidRDefault="00E806F5" w:rsidP="002D00F7">
      <w:pPr>
        <w:ind w:left="720"/>
      </w:pPr>
      <w:r>
        <w:t xml:space="preserve"> *    written permission.</w:t>
      </w:r>
    </w:p>
    <w:p w:rsidR="00E806F5" w:rsidRDefault="00E806F5" w:rsidP="002D00F7">
      <w:pPr>
        <w:ind w:left="720"/>
      </w:pPr>
      <w:r>
        <w:t xml:space="preserve"> *</w:t>
      </w:r>
    </w:p>
    <w:p w:rsidR="00E806F5" w:rsidRDefault="00E806F5" w:rsidP="002D00F7">
      <w:pPr>
        <w:ind w:left="720"/>
      </w:pPr>
      <w:r>
        <w:t xml:space="preserve"> * THIS SOFTWARE IS PROVIDED BY THE AUTHOR ``AS IS'' AND ANY</w:t>
      </w:r>
    </w:p>
    <w:p w:rsidR="00E806F5" w:rsidRDefault="00E806F5" w:rsidP="002D00F7">
      <w:pPr>
        <w:ind w:left="720"/>
      </w:pPr>
      <w:r>
        <w:t xml:space="preserve"> * EXPRESS OR IMPLIED WARRANTIES, INCLUDING, BUT NOT</w:t>
      </w:r>
    </w:p>
    <w:p w:rsidR="00E806F5" w:rsidRDefault="00E806F5" w:rsidP="002D00F7">
      <w:pPr>
        <w:ind w:left="720"/>
      </w:pPr>
      <w:r>
        <w:t xml:space="preserve"> * LIMITED TO, THE IMPLIED WARRANTIES OF MERCHANTABILITY</w:t>
      </w:r>
    </w:p>
    <w:p w:rsidR="00E806F5" w:rsidRDefault="00E806F5" w:rsidP="002D00F7">
      <w:pPr>
        <w:ind w:left="720"/>
      </w:pPr>
      <w:r>
        <w:t xml:space="preserve"> * AND FITNESS FOR A PARTICULAR PURPOSE ARE DISCLAIMED.  IN</w:t>
      </w:r>
    </w:p>
    <w:p w:rsidR="00E806F5" w:rsidRDefault="00E806F5" w:rsidP="002D00F7">
      <w:pPr>
        <w:ind w:left="720"/>
      </w:pPr>
      <w:r>
        <w:t xml:space="preserve"> * NO EVENT SHALL THE AUTHOR BE LIABLE FOR ANY DIRECT,</w:t>
      </w:r>
    </w:p>
    <w:p w:rsidR="00E806F5" w:rsidRDefault="00E806F5" w:rsidP="002D00F7">
      <w:pPr>
        <w:ind w:left="720"/>
      </w:pPr>
      <w:r>
        <w:t xml:space="preserve"> * INDIRECT, INCIDENTAL, SPECIAL, EXEMPLARY, OR</w:t>
      </w:r>
    </w:p>
    <w:p w:rsidR="00E806F5" w:rsidRDefault="00E806F5" w:rsidP="002D00F7">
      <w:pPr>
        <w:ind w:left="720"/>
      </w:pPr>
      <w:r>
        <w:t xml:space="preserve"> * CONSEQUENTIAL DAMAGES (INCLUDING, BUT NOT LIMITED TO,</w:t>
      </w:r>
    </w:p>
    <w:p w:rsidR="00E806F5" w:rsidRDefault="00E806F5" w:rsidP="002D00F7">
      <w:pPr>
        <w:ind w:left="720"/>
      </w:pPr>
      <w:r>
        <w:t xml:space="preserve"> * PROCUREMENT OF SUBSTITUTE GOODS OR SERVICES; LOSS OF</w:t>
      </w:r>
    </w:p>
    <w:p w:rsidR="00E806F5" w:rsidRDefault="00E806F5" w:rsidP="002D00F7">
      <w:pPr>
        <w:ind w:left="720"/>
      </w:pPr>
      <w:r>
        <w:t xml:space="preserve"> * USE, DATA, OR PROFITS; OR BUSINESS INTERRUPTION) HOWEVER</w:t>
      </w:r>
    </w:p>
    <w:p w:rsidR="00E806F5" w:rsidRDefault="00E806F5" w:rsidP="002D00F7">
      <w:pPr>
        <w:ind w:left="720"/>
      </w:pPr>
      <w:r>
        <w:t xml:space="preserve"> * CAUSED AND ON ANY THEORY OF LIABILITY, WHETHER IN</w:t>
      </w:r>
    </w:p>
    <w:p w:rsidR="00E806F5" w:rsidRDefault="00E806F5" w:rsidP="002D00F7">
      <w:pPr>
        <w:ind w:left="720"/>
      </w:pPr>
      <w:r>
        <w:t xml:space="preserve"> * CONTRACT, STRICT LIABILITY, OR TORT (INCLUDING NEGLIGENCE</w:t>
      </w:r>
    </w:p>
    <w:p w:rsidR="00E806F5" w:rsidRDefault="00E806F5" w:rsidP="002D00F7">
      <w:pPr>
        <w:ind w:left="720"/>
      </w:pPr>
      <w:r>
        <w:t xml:space="preserve"> * OR OTHERWISE) ARISING IN ANY WAY OUT OF THE USE OF THIS</w:t>
      </w:r>
    </w:p>
    <w:p w:rsidR="00E806F5" w:rsidRDefault="00E806F5" w:rsidP="002D00F7">
      <w:pPr>
        <w:ind w:left="720"/>
      </w:pPr>
      <w:r>
        <w:t xml:space="preserve"> * SOFTWARE, EVEN IF ADVISED OF THE POSSIBILITY OF SUCH</w:t>
      </w:r>
    </w:p>
    <w:p w:rsidR="00E806F5" w:rsidRDefault="00E806F5" w:rsidP="002D00F7">
      <w:pPr>
        <w:ind w:left="720"/>
      </w:pPr>
      <w:r>
        <w:t xml:space="preserve"> * DAMAGE.</w:t>
      </w:r>
    </w:p>
    <w:p w:rsidR="00E806F5" w:rsidRDefault="00E806F5" w:rsidP="002D00F7">
      <w:pPr>
        <w:ind w:left="720"/>
      </w:pPr>
      <w:r>
        <w:t>*/</w:t>
      </w:r>
    </w:p>
    <w:p w:rsidR="00E806F5" w:rsidRDefault="00E806F5" w:rsidP="002D00F7"/>
    <w:p w:rsidR="00E806F5" w:rsidRDefault="00E806F5" w:rsidP="002D00F7"/>
    <w:p w:rsidR="00E806F5" w:rsidRDefault="00E806F5" w:rsidP="002D00F7">
      <w:r>
        <w:t>I am likewise making my code available with this statement:</w:t>
      </w:r>
    </w:p>
    <w:p w:rsidR="00E806F5" w:rsidRDefault="00E806F5" w:rsidP="002D00F7"/>
    <w:p w:rsidR="00E806F5" w:rsidRDefault="00E806F5" w:rsidP="002D00F7">
      <w:pPr>
        <w:numPr>
          <w:ilvl w:val="0"/>
          <w:numId w:val="5"/>
        </w:numPr>
      </w:pPr>
      <w:r>
        <w:t>Author: Michael Nielson</w:t>
      </w:r>
    </w:p>
    <w:p w:rsidR="00E806F5" w:rsidRDefault="00E806F5" w:rsidP="002D00F7">
      <w:pPr>
        <w:numPr>
          <w:ilvl w:val="0"/>
          <w:numId w:val="5"/>
        </w:numPr>
      </w:pPr>
      <w:r>
        <w:t>Email: nielsonm.projects@gmail.com</w:t>
      </w:r>
    </w:p>
    <w:p w:rsidR="00E806F5" w:rsidRDefault="00E806F5"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E806F5" w:rsidRDefault="00E806F5" w:rsidP="002D00F7">
      <w:pPr>
        <w:ind w:left="720"/>
      </w:pPr>
    </w:p>
    <w:p w:rsidR="00E806F5" w:rsidRDefault="00E806F5"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E806F5" w:rsidRDefault="00E806F5" w:rsidP="002D00F7">
      <w:pPr>
        <w:ind w:left="720"/>
      </w:pPr>
    </w:p>
    <w:p w:rsidR="00E806F5" w:rsidRDefault="00E806F5" w:rsidP="002D00F7">
      <w:pPr>
        <w:ind w:left="720"/>
      </w:pPr>
      <w:r>
        <w:t>See the GNU General Public License at &lt;http://www.gnu.org/licenses/&gt;.</w:t>
      </w:r>
    </w:p>
    <w:p w:rsidR="00E806F5" w:rsidRDefault="00E806F5" w:rsidP="002D00F7">
      <w:pPr>
        <w:ind w:left="720"/>
      </w:pPr>
      <w:r>
        <w:t xml:space="preserve"> </w:t>
      </w:r>
    </w:p>
    <w:p w:rsidR="00E806F5" w:rsidRDefault="00E806F5" w:rsidP="002D00F7">
      <w:pPr>
        <w:ind w:left="720"/>
      </w:pPr>
      <w:r>
        <w:t>Copyright 2020 Michael Nielson</w:t>
      </w:r>
    </w:p>
    <w:p w:rsidR="00E806F5" w:rsidRDefault="00E806F5" w:rsidP="002D00F7">
      <w:pPr>
        <w:ind w:left="720"/>
      </w:pPr>
    </w:p>
    <w:p w:rsidR="00E806F5" w:rsidRPr="00030DE7" w:rsidRDefault="00E806F5" w:rsidP="00030DE7">
      <w:pPr>
        <w:pStyle w:val="Heading1"/>
        <w:jc w:val="center"/>
        <w:rPr>
          <w:sz w:val="40"/>
          <w:szCs w:val="40"/>
        </w:rPr>
      </w:pPr>
      <w:r>
        <w:br w:type="page"/>
      </w:r>
      <w:bookmarkStart w:id="10" w:name="_Toc43528211"/>
      <w:r w:rsidRPr="00030DE7">
        <w:rPr>
          <w:sz w:val="40"/>
          <w:szCs w:val="40"/>
        </w:rPr>
        <w:t>Documentation License Note</w:t>
      </w:r>
      <w:bookmarkEnd w:id="10"/>
    </w:p>
    <w:p w:rsidR="00E806F5" w:rsidRDefault="00E806F5" w:rsidP="00C11AF3">
      <w:pPr>
        <w:spacing w:after="180"/>
      </w:pPr>
    </w:p>
    <w:p w:rsidR="00E806F5" w:rsidRDefault="00E806F5" w:rsidP="00C11AF3">
      <w:pPr>
        <w:spacing w:after="180"/>
      </w:pPr>
      <w:r>
        <w:t>And now for the GNU Free Documentation License (follows on the next page). If you read the short preamble the typical user will know all you really need to know.</w:t>
      </w:r>
    </w:p>
    <w:p w:rsidR="00E806F5" w:rsidRDefault="00E806F5" w:rsidP="00C11AF3">
      <w:pPr>
        <w:spacing w:after="180"/>
      </w:pPr>
      <w:r>
        <w:t xml:space="preserve"> </w:t>
      </w:r>
      <w:r>
        <w:br w:type="page"/>
      </w:r>
      <w:r>
        <w:rPr>
          <w:rFonts w:ascii="Helvetica"/>
          <w:b/>
          <w:bCs/>
          <w:sz w:val="28"/>
        </w:rPr>
        <w:t>GNU Free Documentation License</w:t>
      </w:r>
    </w:p>
    <w:p w:rsidR="00E806F5" w:rsidRDefault="00E806F5" w:rsidP="00C11AF3">
      <w:pPr>
        <w:spacing w:after="180"/>
      </w:pPr>
      <w:r>
        <w:rPr>
          <w:rFonts w:ascii="Helvetica"/>
        </w:rPr>
        <w:t>Version 1.3, 3 November 2008</w:t>
      </w:r>
    </w:p>
    <w:p w:rsidR="00E806F5" w:rsidRDefault="00E806F5"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38" w:history="1">
        <w:r>
          <w:rPr>
            <w:rFonts w:ascii="Helvetica"/>
            <w:color w:val="000080"/>
            <w:u w:val="single"/>
          </w:rPr>
          <w:t>https://fsf.org/</w:t>
        </w:r>
      </w:hyperlink>
      <w:r>
        <w:rPr>
          <w:rFonts w:ascii="Helvetica"/>
        </w:rPr>
        <w:t>&gt;</w:t>
      </w:r>
    </w:p>
    <w:p w:rsidR="00E806F5" w:rsidRDefault="00E806F5" w:rsidP="00C11AF3">
      <w:pPr>
        <w:spacing w:after="180"/>
      </w:pPr>
      <w:r>
        <w:rPr>
          <w:rFonts w:ascii="Helvetica"/>
        </w:rPr>
        <w:t>Everyone is permitted to copy and distribute verbatim copies of this license document, but changing it is not allowed.</w:t>
      </w:r>
    </w:p>
    <w:p w:rsidR="00E806F5" w:rsidRDefault="00E806F5" w:rsidP="00C11AF3">
      <w:pPr>
        <w:spacing w:after="180"/>
      </w:pPr>
      <w:r>
        <w:rPr>
          <w:rFonts w:ascii="Helvetica"/>
          <w:b/>
        </w:rPr>
        <w:t>0. PREAMBLE</w:t>
      </w:r>
    </w:p>
    <w:p w:rsidR="00E806F5" w:rsidRDefault="00E806F5"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E806F5" w:rsidRDefault="00E806F5"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E806F5" w:rsidRDefault="00E806F5"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E806F5" w:rsidRDefault="00E806F5" w:rsidP="00C11AF3">
      <w:pPr>
        <w:spacing w:after="180"/>
      </w:pPr>
      <w:r>
        <w:rPr>
          <w:rFonts w:ascii="Helvetica"/>
          <w:b/>
        </w:rPr>
        <w:t>1. APPLICABILITY AND DEFINITIONS</w:t>
      </w:r>
    </w:p>
    <w:p w:rsidR="00E806F5" w:rsidRDefault="00E806F5"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E806F5" w:rsidRDefault="00E806F5"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E806F5" w:rsidRDefault="00E806F5"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E806F5" w:rsidRDefault="00E806F5"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E806F5" w:rsidRDefault="00E806F5"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E806F5" w:rsidRDefault="00E806F5"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E806F5" w:rsidRDefault="00E806F5"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E806F5" w:rsidRDefault="00E806F5"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E806F5" w:rsidRDefault="00E806F5" w:rsidP="00C11AF3">
      <w:pPr>
        <w:spacing w:after="180"/>
      </w:pPr>
      <w:r>
        <w:rPr>
          <w:rFonts w:ascii="Helvetica"/>
        </w:rPr>
        <w:t>The "publisher" means any person or entity that distributes copies of the Document to the public.</w:t>
      </w:r>
    </w:p>
    <w:p w:rsidR="00E806F5" w:rsidRDefault="00E806F5"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E806F5" w:rsidRDefault="00E806F5"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E806F5" w:rsidRDefault="00E806F5" w:rsidP="00C11AF3">
      <w:pPr>
        <w:spacing w:after="180"/>
      </w:pPr>
      <w:r>
        <w:rPr>
          <w:rFonts w:ascii="Helvetica"/>
          <w:b/>
        </w:rPr>
        <w:t>2. VERBATIM COPYING</w:t>
      </w:r>
    </w:p>
    <w:p w:rsidR="00E806F5" w:rsidRDefault="00E806F5"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E806F5" w:rsidRDefault="00E806F5" w:rsidP="00C11AF3">
      <w:pPr>
        <w:spacing w:after="180"/>
      </w:pPr>
      <w:r>
        <w:rPr>
          <w:rFonts w:ascii="Helvetica"/>
        </w:rPr>
        <w:t>You may also lend copies, under the same conditions stated above, and you may publicly display copies.</w:t>
      </w:r>
    </w:p>
    <w:p w:rsidR="00E806F5" w:rsidRDefault="00E806F5" w:rsidP="00C11AF3">
      <w:pPr>
        <w:spacing w:after="180"/>
      </w:pPr>
      <w:r>
        <w:rPr>
          <w:rFonts w:ascii="Helvetica"/>
          <w:b/>
        </w:rPr>
        <w:t>3. COPYING IN QUANTITY</w:t>
      </w:r>
    </w:p>
    <w:p w:rsidR="00E806F5" w:rsidRDefault="00E806F5"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E806F5" w:rsidRDefault="00E806F5"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E806F5" w:rsidRDefault="00E806F5"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E806F5" w:rsidRDefault="00E806F5"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E806F5" w:rsidRDefault="00E806F5" w:rsidP="00C11AF3">
      <w:pPr>
        <w:spacing w:after="180"/>
      </w:pPr>
      <w:r>
        <w:rPr>
          <w:rFonts w:ascii="Helvetica"/>
          <w:b/>
        </w:rPr>
        <w:t>4. MODIFICATIONS</w:t>
      </w:r>
    </w:p>
    <w:p w:rsidR="00E806F5" w:rsidRDefault="00E806F5"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E806F5" w:rsidRDefault="00E806F5"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E806F5" w:rsidRDefault="00E806F5"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E806F5" w:rsidRDefault="00E806F5" w:rsidP="00C11AF3">
      <w:pPr>
        <w:ind w:left="360" w:hanging="360"/>
      </w:pPr>
      <w:r>
        <w:rPr>
          <w:rFonts w:ascii="Helvetica"/>
        </w:rPr>
        <w:t>•</w:t>
      </w:r>
      <w:r>
        <w:rPr>
          <w:rFonts w:ascii="Helvetica"/>
        </w:rPr>
        <w:tab/>
        <w:t>C. State on the Title page the name of the publisher of the Modified Version, as the publisher.</w:t>
      </w:r>
    </w:p>
    <w:p w:rsidR="00E806F5" w:rsidRDefault="00E806F5" w:rsidP="00C11AF3">
      <w:pPr>
        <w:ind w:left="360" w:hanging="360"/>
      </w:pPr>
      <w:r>
        <w:rPr>
          <w:rFonts w:ascii="Helvetica"/>
        </w:rPr>
        <w:t>•</w:t>
      </w:r>
      <w:r>
        <w:rPr>
          <w:rFonts w:ascii="Helvetica"/>
        </w:rPr>
        <w:tab/>
        <w:t>D. Preserve all the copyright notices of the Document.</w:t>
      </w:r>
    </w:p>
    <w:p w:rsidR="00E806F5" w:rsidRDefault="00E806F5" w:rsidP="00C11AF3">
      <w:pPr>
        <w:ind w:left="360" w:hanging="360"/>
      </w:pPr>
      <w:r>
        <w:rPr>
          <w:rFonts w:ascii="Helvetica"/>
        </w:rPr>
        <w:t>•</w:t>
      </w:r>
      <w:r>
        <w:rPr>
          <w:rFonts w:ascii="Helvetica"/>
        </w:rPr>
        <w:tab/>
        <w:t>E. Add an appropriate copyright notice for your modifications adjacent to the other copyright notices.</w:t>
      </w:r>
    </w:p>
    <w:p w:rsidR="00E806F5" w:rsidRDefault="00E806F5"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E806F5" w:rsidRDefault="00E806F5"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E806F5" w:rsidRDefault="00E806F5" w:rsidP="00C11AF3">
      <w:pPr>
        <w:ind w:left="360" w:hanging="360"/>
      </w:pPr>
      <w:r>
        <w:rPr>
          <w:rFonts w:ascii="Helvetica"/>
        </w:rPr>
        <w:t>•</w:t>
      </w:r>
      <w:r>
        <w:rPr>
          <w:rFonts w:ascii="Helvetica"/>
        </w:rPr>
        <w:tab/>
        <w:t>H. Include an unaltered copy of this License.</w:t>
      </w:r>
    </w:p>
    <w:p w:rsidR="00E806F5" w:rsidRDefault="00E806F5"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E806F5" w:rsidRDefault="00E806F5"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E806F5" w:rsidRDefault="00E806F5"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E806F5" w:rsidRDefault="00E806F5"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E806F5" w:rsidRDefault="00E806F5" w:rsidP="00C11AF3">
      <w:pPr>
        <w:ind w:left="360" w:hanging="360"/>
      </w:pPr>
      <w:r>
        <w:rPr>
          <w:rFonts w:ascii="Helvetica"/>
        </w:rPr>
        <w:t>•</w:t>
      </w:r>
      <w:r>
        <w:rPr>
          <w:rFonts w:ascii="Helvetica"/>
        </w:rPr>
        <w:tab/>
        <w:t>M. Delete any section Entitled "Endorsements". Such a section may not be included in the Modified Version.</w:t>
      </w:r>
    </w:p>
    <w:p w:rsidR="00E806F5" w:rsidRDefault="00E806F5" w:rsidP="00C11AF3">
      <w:pPr>
        <w:ind w:left="360" w:hanging="360"/>
      </w:pPr>
      <w:r>
        <w:rPr>
          <w:rFonts w:ascii="Helvetica"/>
        </w:rPr>
        <w:t>•</w:t>
      </w:r>
      <w:r>
        <w:rPr>
          <w:rFonts w:ascii="Helvetica"/>
        </w:rPr>
        <w:tab/>
        <w:t>N. Do not retitle any existing section to be Entitled "Endorsements" or to conflict in title with any Invariant Section.</w:t>
      </w:r>
    </w:p>
    <w:p w:rsidR="00E806F5" w:rsidRDefault="00E806F5" w:rsidP="00C11AF3">
      <w:pPr>
        <w:ind w:left="360" w:hanging="360"/>
      </w:pPr>
      <w:r>
        <w:rPr>
          <w:rFonts w:ascii="Helvetica"/>
        </w:rPr>
        <w:t>•</w:t>
      </w:r>
      <w:r>
        <w:rPr>
          <w:rFonts w:ascii="Helvetica"/>
        </w:rPr>
        <w:tab/>
        <w:t>O. Preserve any Warranty Disclaimers.</w:t>
      </w:r>
    </w:p>
    <w:p w:rsidR="00E806F5" w:rsidRDefault="00E806F5"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E806F5" w:rsidRDefault="00E806F5"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E806F5" w:rsidRDefault="00E806F5"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E806F5" w:rsidRDefault="00E806F5"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E806F5" w:rsidRDefault="00E806F5" w:rsidP="00C11AF3">
      <w:pPr>
        <w:spacing w:after="180"/>
      </w:pPr>
      <w:r>
        <w:rPr>
          <w:rFonts w:ascii="Helvetica"/>
          <w:b/>
        </w:rPr>
        <w:t>5. COMBINING DOCUMENTS</w:t>
      </w:r>
    </w:p>
    <w:p w:rsidR="00E806F5" w:rsidRDefault="00E806F5"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E806F5" w:rsidRDefault="00E806F5"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E806F5" w:rsidRDefault="00E806F5"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E806F5" w:rsidRDefault="00E806F5" w:rsidP="00C11AF3">
      <w:pPr>
        <w:spacing w:after="180"/>
      </w:pPr>
      <w:r>
        <w:rPr>
          <w:rFonts w:ascii="Helvetica"/>
          <w:b/>
        </w:rPr>
        <w:t>6. COLLECTIONS OF DOCUMENTS</w:t>
      </w:r>
    </w:p>
    <w:p w:rsidR="00E806F5" w:rsidRDefault="00E806F5"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E806F5" w:rsidRDefault="00E806F5"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E806F5" w:rsidRDefault="00E806F5" w:rsidP="00C11AF3">
      <w:pPr>
        <w:spacing w:after="180"/>
      </w:pPr>
      <w:r>
        <w:rPr>
          <w:rFonts w:ascii="Helvetica"/>
          <w:b/>
        </w:rPr>
        <w:t>7. AGGREGATION WITH INDEPENDENT WORKS</w:t>
      </w:r>
    </w:p>
    <w:p w:rsidR="00E806F5" w:rsidRDefault="00E806F5"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E806F5" w:rsidRDefault="00E806F5"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E806F5" w:rsidRDefault="00E806F5" w:rsidP="00C11AF3">
      <w:pPr>
        <w:spacing w:after="180"/>
      </w:pPr>
      <w:r>
        <w:rPr>
          <w:rFonts w:ascii="Helvetica"/>
          <w:b/>
        </w:rPr>
        <w:t>8. TRANSLATION</w:t>
      </w:r>
    </w:p>
    <w:p w:rsidR="00E806F5" w:rsidRDefault="00E806F5"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E806F5" w:rsidRDefault="00E806F5"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E806F5" w:rsidRDefault="00E806F5" w:rsidP="00C11AF3">
      <w:pPr>
        <w:spacing w:after="180"/>
      </w:pPr>
      <w:r>
        <w:rPr>
          <w:rFonts w:ascii="Helvetica"/>
          <w:b/>
        </w:rPr>
        <w:t>9. TERMINATION</w:t>
      </w:r>
    </w:p>
    <w:p w:rsidR="00E806F5" w:rsidRDefault="00E806F5"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E806F5" w:rsidRDefault="00E806F5"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E806F5" w:rsidRDefault="00E806F5"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E806F5" w:rsidRDefault="00E806F5"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E806F5" w:rsidRDefault="00E806F5" w:rsidP="00C11AF3">
      <w:pPr>
        <w:spacing w:after="180"/>
      </w:pPr>
      <w:r>
        <w:rPr>
          <w:rFonts w:ascii="Helvetica"/>
          <w:b/>
        </w:rPr>
        <w:t>10. FUTURE REVISIONS OF THIS LICENSE</w:t>
      </w:r>
    </w:p>
    <w:p w:rsidR="00E806F5" w:rsidRDefault="00E806F5"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39" w:history="1">
        <w:r>
          <w:rPr>
            <w:rFonts w:ascii="Helvetica"/>
            <w:color w:val="000080"/>
            <w:u w:val="single"/>
          </w:rPr>
          <w:t>https://www.gnu.org/licenses/</w:t>
        </w:r>
      </w:hyperlink>
      <w:r>
        <w:rPr>
          <w:rFonts w:ascii="Helvetica"/>
        </w:rPr>
        <w:t>.</w:t>
      </w:r>
    </w:p>
    <w:p w:rsidR="00E806F5" w:rsidRDefault="00E806F5"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E806F5" w:rsidRDefault="00E806F5" w:rsidP="00C11AF3">
      <w:pPr>
        <w:spacing w:after="180"/>
      </w:pPr>
      <w:r>
        <w:rPr>
          <w:rFonts w:ascii="Helvetica"/>
          <w:b/>
        </w:rPr>
        <w:t>11. RELICENSING</w:t>
      </w:r>
    </w:p>
    <w:p w:rsidR="00E806F5" w:rsidRDefault="00E806F5"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E806F5" w:rsidRDefault="00E806F5"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E806F5" w:rsidRDefault="00E806F5" w:rsidP="00C11AF3">
      <w:pPr>
        <w:spacing w:after="180"/>
      </w:pPr>
      <w:r>
        <w:rPr>
          <w:rFonts w:ascii="Helvetica"/>
        </w:rPr>
        <w:t>"Incorporate" means to publish or republish a Document, in whole or in part, as part of another Document.</w:t>
      </w:r>
    </w:p>
    <w:p w:rsidR="00E806F5" w:rsidRDefault="00E806F5"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E806F5" w:rsidRDefault="00E806F5"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E806F5" w:rsidRDefault="00E806F5" w:rsidP="00C813E0">
      <w:pPr>
        <w:rPr>
          <w:rFonts w:ascii="Helvetica"/>
          <w:b/>
          <w:sz w:val="28"/>
        </w:rPr>
      </w:pPr>
    </w:p>
    <w:p w:rsidR="00E806F5" w:rsidRDefault="00E806F5" w:rsidP="00C813E0"/>
    <w:sectPr w:rsidR="00E806F5" w:rsidSect="00397C50">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06F5" w:rsidRDefault="00E806F5">
      <w:r>
        <w:separator/>
      </w:r>
    </w:p>
  </w:endnote>
  <w:endnote w:type="continuationSeparator" w:id="0">
    <w:p w:rsidR="00E806F5" w:rsidRDefault="00E806F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06F5" w:rsidRDefault="00E806F5"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06F5" w:rsidRDefault="00E806F5">
      <w:r>
        <w:separator/>
      </w:r>
    </w:p>
  </w:footnote>
  <w:footnote w:type="continuationSeparator" w:id="0">
    <w:p w:rsidR="00E806F5" w:rsidRDefault="00E806F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5"/>
  </w:num>
  <w:num w:numId="3">
    <w:abstractNumId w:val="6"/>
  </w:num>
  <w:num w:numId="4">
    <w:abstractNumId w:val="0"/>
  </w:num>
  <w:num w:numId="5">
    <w:abstractNumId w:val="7"/>
  </w:num>
  <w:num w:numId="6">
    <w:abstractNumId w:val="11"/>
  </w:num>
  <w:num w:numId="7">
    <w:abstractNumId w:val="8"/>
  </w:num>
  <w:num w:numId="8">
    <w:abstractNumId w:val="10"/>
  </w:num>
  <w:num w:numId="9">
    <w:abstractNumId w:val="4"/>
  </w:num>
  <w:num w:numId="10">
    <w:abstractNumId w:val="2"/>
  </w:num>
  <w:num w:numId="11">
    <w:abstractNumId w:val="1"/>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2EFF"/>
    <w:rsid w:val="00003247"/>
    <w:rsid w:val="00007331"/>
    <w:rsid w:val="0001364E"/>
    <w:rsid w:val="00015632"/>
    <w:rsid w:val="00027843"/>
    <w:rsid w:val="00030DE7"/>
    <w:rsid w:val="000330E0"/>
    <w:rsid w:val="00033C45"/>
    <w:rsid w:val="0003771D"/>
    <w:rsid w:val="00050800"/>
    <w:rsid w:val="00052F91"/>
    <w:rsid w:val="00054A1D"/>
    <w:rsid w:val="00056B2B"/>
    <w:rsid w:val="0007292E"/>
    <w:rsid w:val="00075042"/>
    <w:rsid w:val="0009480F"/>
    <w:rsid w:val="000A424B"/>
    <w:rsid w:val="000A4D5F"/>
    <w:rsid w:val="000D1ADD"/>
    <w:rsid w:val="000D2323"/>
    <w:rsid w:val="000F5082"/>
    <w:rsid w:val="001115FE"/>
    <w:rsid w:val="001439F5"/>
    <w:rsid w:val="0014449C"/>
    <w:rsid w:val="00152C55"/>
    <w:rsid w:val="001624DD"/>
    <w:rsid w:val="001875E0"/>
    <w:rsid w:val="001A7E71"/>
    <w:rsid w:val="001B1253"/>
    <w:rsid w:val="001B2DD4"/>
    <w:rsid w:val="001B48AF"/>
    <w:rsid w:val="001C2810"/>
    <w:rsid w:val="001E1FBF"/>
    <w:rsid w:val="001F3125"/>
    <w:rsid w:val="00202975"/>
    <w:rsid w:val="002109A2"/>
    <w:rsid w:val="0021463C"/>
    <w:rsid w:val="002158DC"/>
    <w:rsid w:val="002414AB"/>
    <w:rsid w:val="00250FE3"/>
    <w:rsid w:val="00256CDC"/>
    <w:rsid w:val="0027633B"/>
    <w:rsid w:val="00283170"/>
    <w:rsid w:val="002A0767"/>
    <w:rsid w:val="002A5CEC"/>
    <w:rsid w:val="002B33D1"/>
    <w:rsid w:val="002B3D5C"/>
    <w:rsid w:val="002D00F7"/>
    <w:rsid w:val="003043F0"/>
    <w:rsid w:val="00317C6C"/>
    <w:rsid w:val="003207C0"/>
    <w:rsid w:val="00354554"/>
    <w:rsid w:val="0038745E"/>
    <w:rsid w:val="00397C50"/>
    <w:rsid w:val="003A124F"/>
    <w:rsid w:val="003B1FB1"/>
    <w:rsid w:val="003B27DA"/>
    <w:rsid w:val="003B5B81"/>
    <w:rsid w:val="003D6589"/>
    <w:rsid w:val="003E175D"/>
    <w:rsid w:val="003F5840"/>
    <w:rsid w:val="003F6FF9"/>
    <w:rsid w:val="00410A20"/>
    <w:rsid w:val="004218D5"/>
    <w:rsid w:val="004227F2"/>
    <w:rsid w:val="0043322B"/>
    <w:rsid w:val="00442D3E"/>
    <w:rsid w:val="004438FD"/>
    <w:rsid w:val="0044621C"/>
    <w:rsid w:val="00453536"/>
    <w:rsid w:val="004633A7"/>
    <w:rsid w:val="00476623"/>
    <w:rsid w:val="00487ADD"/>
    <w:rsid w:val="00487E81"/>
    <w:rsid w:val="004A08A8"/>
    <w:rsid w:val="004B35AF"/>
    <w:rsid w:val="004B71AE"/>
    <w:rsid w:val="004D36D9"/>
    <w:rsid w:val="004E1A25"/>
    <w:rsid w:val="004E5670"/>
    <w:rsid w:val="00502CC1"/>
    <w:rsid w:val="00507C37"/>
    <w:rsid w:val="00524861"/>
    <w:rsid w:val="00524BF6"/>
    <w:rsid w:val="005311AA"/>
    <w:rsid w:val="00532C0D"/>
    <w:rsid w:val="0054114C"/>
    <w:rsid w:val="0054501C"/>
    <w:rsid w:val="00557505"/>
    <w:rsid w:val="005876C0"/>
    <w:rsid w:val="00596F1D"/>
    <w:rsid w:val="005B0922"/>
    <w:rsid w:val="005B19B7"/>
    <w:rsid w:val="005B52D4"/>
    <w:rsid w:val="005C1205"/>
    <w:rsid w:val="005E52C1"/>
    <w:rsid w:val="006149F8"/>
    <w:rsid w:val="00617631"/>
    <w:rsid w:val="00627470"/>
    <w:rsid w:val="00630BE2"/>
    <w:rsid w:val="00633DD1"/>
    <w:rsid w:val="0064790D"/>
    <w:rsid w:val="00652E66"/>
    <w:rsid w:val="0065625F"/>
    <w:rsid w:val="00663C8A"/>
    <w:rsid w:val="0067747B"/>
    <w:rsid w:val="006839F0"/>
    <w:rsid w:val="006867CB"/>
    <w:rsid w:val="0069306B"/>
    <w:rsid w:val="00693DC0"/>
    <w:rsid w:val="006C27A1"/>
    <w:rsid w:val="006E4532"/>
    <w:rsid w:val="006F0389"/>
    <w:rsid w:val="006F633B"/>
    <w:rsid w:val="00752BCA"/>
    <w:rsid w:val="00780840"/>
    <w:rsid w:val="0078199E"/>
    <w:rsid w:val="00796E33"/>
    <w:rsid w:val="007A3006"/>
    <w:rsid w:val="007C1808"/>
    <w:rsid w:val="007C41AF"/>
    <w:rsid w:val="007D7B8D"/>
    <w:rsid w:val="0080302D"/>
    <w:rsid w:val="008209F1"/>
    <w:rsid w:val="00825AE6"/>
    <w:rsid w:val="008379B2"/>
    <w:rsid w:val="00847770"/>
    <w:rsid w:val="0086467B"/>
    <w:rsid w:val="00891E3F"/>
    <w:rsid w:val="00893D0B"/>
    <w:rsid w:val="00894F54"/>
    <w:rsid w:val="00896EDC"/>
    <w:rsid w:val="008A5D9A"/>
    <w:rsid w:val="008A7A02"/>
    <w:rsid w:val="008B1BF6"/>
    <w:rsid w:val="008B2DF4"/>
    <w:rsid w:val="008C230B"/>
    <w:rsid w:val="008D68F2"/>
    <w:rsid w:val="009263CB"/>
    <w:rsid w:val="00937BDA"/>
    <w:rsid w:val="009420BF"/>
    <w:rsid w:val="00956ABD"/>
    <w:rsid w:val="00990401"/>
    <w:rsid w:val="009931C8"/>
    <w:rsid w:val="00997724"/>
    <w:rsid w:val="009A4C4F"/>
    <w:rsid w:val="009C325D"/>
    <w:rsid w:val="009C40D7"/>
    <w:rsid w:val="009C48C7"/>
    <w:rsid w:val="009D4E18"/>
    <w:rsid w:val="009D5600"/>
    <w:rsid w:val="009E57B3"/>
    <w:rsid w:val="00A22A8A"/>
    <w:rsid w:val="00A25705"/>
    <w:rsid w:val="00A64ABD"/>
    <w:rsid w:val="00A6597E"/>
    <w:rsid w:val="00A70CB4"/>
    <w:rsid w:val="00A917E4"/>
    <w:rsid w:val="00A94F33"/>
    <w:rsid w:val="00A954D7"/>
    <w:rsid w:val="00AB31F4"/>
    <w:rsid w:val="00AC18A7"/>
    <w:rsid w:val="00AD2EED"/>
    <w:rsid w:val="00AF0E9B"/>
    <w:rsid w:val="00B05EC6"/>
    <w:rsid w:val="00B11953"/>
    <w:rsid w:val="00B1730E"/>
    <w:rsid w:val="00B23754"/>
    <w:rsid w:val="00B3170C"/>
    <w:rsid w:val="00B40234"/>
    <w:rsid w:val="00B4526F"/>
    <w:rsid w:val="00B51551"/>
    <w:rsid w:val="00B565C1"/>
    <w:rsid w:val="00B72AE7"/>
    <w:rsid w:val="00B910D3"/>
    <w:rsid w:val="00BA261B"/>
    <w:rsid w:val="00BA2DEB"/>
    <w:rsid w:val="00BC11EB"/>
    <w:rsid w:val="00BC25A6"/>
    <w:rsid w:val="00BC4CF9"/>
    <w:rsid w:val="00BC79D3"/>
    <w:rsid w:val="00BD486E"/>
    <w:rsid w:val="00BE1312"/>
    <w:rsid w:val="00BE1E33"/>
    <w:rsid w:val="00C01B52"/>
    <w:rsid w:val="00C11AF3"/>
    <w:rsid w:val="00C11B51"/>
    <w:rsid w:val="00C302F6"/>
    <w:rsid w:val="00C51D6E"/>
    <w:rsid w:val="00C60DAC"/>
    <w:rsid w:val="00C61A74"/>
    <w:rsid w:val="00C63C0E"/>
    <w:rsid w:val="00C749A6"/>
    <w:rsid w:val="00C813E0"/>
    <w:rsid w:val="00C97745"/>
    <w:rsid w:val="00CA1727"/>
    <w:rsid w:val="00CB2F9D"/>
    <w:rsid w:val="00CC429F"/>
    <w:rsid w:val="00CC58EA"/>
    <w:rsid w:val="00CF6617"/>
    <w:rsid w:val="00D03576"/>
    <w:rsid w:val="00D27150"/>
    <w:rsid w:val="00D3272D"/>
    <w:rsid w:val="00D371F8"/>
    <w:rsid w:val="00D552DC"/>
    <w:rsid w:val="00D55AE5"/>
    <w:rsid w:val="00D96799"/>
    <w:rsid w:val="00DA0703"/>
    <w:rsid w:val="00DA6244"/>
    <w:rsid w:val="00DB1495"/>
    <w:rsid w:val="00DB2AB0"/>
    <w:rsid w:val="00DC0995"/>
    <w:rsid w:val="00DC7C31"/>
    <w:rsid w:val="00DE6A42"/>
    <w:rsid w:val="00DF6388"/>
    <w:rsid w:val="00E16A4B"/>
    <w:rsid w:val="00E209A6"/>
    <w:rsid w:val="00E635B3"/>
    <w:rsid w:val="00E806F5"/>
    <w:rsid w:val="00E931FE"/>
    <w:rsid w:val="00E95E3D"/>
    <w:rsid w:val="00EA01EA"/>
    <w:rsid w:val="00EB54FF"/>
    <w:rsid w:val="00ED389C"/>
    <w:rsid w:val="00ED38E2"/>
    <w:rsid w:val="00ED6EC7"/>
    <w:rsid w:val="00EE4A02"/>
    <w:rsid w:val="00EF1277"/>
    <w:rsid w:val="00EF72D9"/>
    <w:rsid w:val="00F056AF"/>
    <w:rsid w:val="00F13369"/>
    <w:rsid w:val="00F17207"/>
    <w:rsid w:val="00F22081"/>
    <w:rsid w:val="00F448C8"/>
    <w:rsid w:val="00F536AA"/>
    <w:rsid w:val="00F63DDC"/>
    <w:rsid w:val="00F7662A"/>
    <w:rsid w:val="00F866B1"/>
    <w:rsid w:val="00F91D24"/>
    <w:rsid w:val="00FA41E5"/>
    <w:rsid w:val="00FB0EEE"/>
    <w:rsid w:val="00FB3AA4"/>
    <w:rsid w:val="00FD6836"/>
    <w:rsid w:val="00FE7F78"/>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189079995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www.st.com/en/embedded-software/stsw-stm8069.html" TargetMode="External"/><Relationship Id="rId39" Type="http://schemas.openxmlformats.org/officeDocument/2006/relationships/hyperlink" Target="https://www.gnu.org/licenses/"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1.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st.com/en/development-tools/stvp-stm8.html" TargetMode="External"/><Relationship Id="rId25" Type="http://schemas.openxmlformats.org/officeDocument/2006/relationships/hyperlink" Target="https://www.st.com/en/development-tools/cxstm8.html" TargetMode="External"/><Relationship Id="rId33" Type="http://schemas.openxmlformats.org/officeDocument/2006/relationships/image" Target="media/image20.png"/><Relationship Id="rId38" Type="http://schemas.openxmlformats.org/officeDocument/2006/relationships/hyperlink" Target="https://fsf.org/" TargetMode="External"/><Relationship Id="rId2" Type="http://schemas.openxmlformats.org/officeDocument/2006/relationships/styles" Target="styles.xml"/><Relationship Id="rId16" Type="http://schemas.openxmlformats.org/officeDocument/2006/relationships/hyperlink" Target="https://www.st.com/en/development-tools/stsw-link009.html" TargetMode="External"/><Relationship Id="rId20" Type="http://schemas.openxmlformats.org/officeDocument/2006/relationships/image" Target="media/image12.png"/><Relationship Id="rId29" Type="http://schemas.openxmlformats.org/officeDocument/2006/relationships/footer" Target="footer1.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tevessmarthomeguide.com/setting-up-static-ip-address-windows-10/" TargetMode="External"/><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hyperlink" Target="https://en.wikipedia.org/wiki/MAC_address" TargetMode="External"/><Relationship Id="rId36" Type="http://schemas.openxmlformats.org/officeDocument/2006/relationships/image" Target="media/image23.jpe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1358</TotalTime>
  <Pages>40</Pages>
  <Words>7073</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38</cp:revision>
  <cp:lastPrinted>2020-06-13T20:55:00Z</cp:lastPrinted>
  <dcterms:created xsi:type="dcterms:W3CDTF">2020-06-03T14:26:00Z</dcterms:created>
  <dcterms:modified xsi:type="dcterms:W3CDTF">2020-06-20T12:52:00Z</dcterms:modified>
</cp:coreProperties>
</file>